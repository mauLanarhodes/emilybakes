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41273106" w14:textId="77777777" w:rsidTr="00E8450B">
        <w:trPr>
          <w:trHeight w:val="1872"/>
        </w:trPr>
        <w:tc>
          <w:tcPr>
            <w:tcW w:w="5400" w:type="dxa"/>
            <w:gridSpan w:val="2"/>
            <w:vAlign w:val="bottom"/>
          </w:tcPr>
          <w:p w14:paraId="72234F0C" w14:textId="3DF19299" w:rsidR="003D47FF" w:rsidRPr="00E8450B" w:rsidRDefault="00F27597" w:rsidP="00E8450B">
            <w:pPr>
              <w:pStyle w:val="Title"/>
            </w:pPr>
            <w:sdt>
              <w:sdtPr>
                <w:id w:val="-1646349504"/>
                <w:placeholder>
                  <w:docPart w:val="B89D51EE25314FB6AD864D648A760078"/>
                </w:placeholder>
                <w15:appearance w15:val="hidden"/>
              </w:sdtPr>
              <w:sdtEndPr/>
              <w:sdtContent/>
            </w:sdt>
            <w:r w:rsidR="00E8450B" w:rsidRPr="00E8450B">
              <w:t xml:space="preserve"> </w:t>
            </w:r>
          </w:p>
        </w:tc>
        <w:tc>
          <w:tcPr>
            <w:tcW w:w="5400" w:type="dxa"/>
            <w:vAlign w:val="bottom"/>
          </w:tcPr>
          <w:p w14:paraId="4F9C7AFE" w14:textId="61B7487E" w:rsidR="003D47FF" w:rsidRPr="00E8450B" w:rsidRDefault="00F27597" w:rsidP="00E8450B">
            <w:pPr>
              <w:pStyle w:val="CompanyName"/>
            </w:pPr>
            <w:sdt>
              <w:sdtPr>
                <w:id w:val="704913035"/>
                <w:placeholder>
                  <w:docPart w:val="240F74DCFA4D4644A87BF9836344C8BB"/>
                </w:placeholder>
                <w15:appearance w15:val="hidden"/>
              </w:sdtPr>
              <w:sdtEndPr/>
              <w:sdtContent>
                <w:r w:rsidR="00480D5D">
                  <w:t>Business Case</w:t>
                </w:r>
              </w:sdtContent>
            </w:sdt>
          </w:p>
        </w:tc>
      </w:tr>
      <w:tr w:rsidR="00E66CF4" w14:paraId="1EF1F0D4" w14:textId="77777777" w:rsidTr="00E8450B">
        <w:trPr>
          <w:trHeight w:val="720"/>
        </w:trPr>
        <w:tc>
          <w:tcPr>
            <w:tcW w:w="10800" w:type="dxa"/>
            <w:gridSpan w:val="3"/>
          </w:tcPr>
          <w:p w14:paraId="1790895A" w14:textId="77777777" w:rsidR="00E66CF4" w:rsidRPr="00527955" w:rsidRDefault="00E66CF4" w:rsidP="00E66CF4">
            <w:pPr>
              <w:rPr>
                <w:color w:val="FFFFFF" w:themeColor="background1"/>
              </w:rPr>
            </w:pPr>
          </w:p>
        </w:tc>
      </w:tr>
      <w:tr w:rsidR="00E66CF4" w14:paraId="0FAF8AC4" w14:textId="77777777" w:rsidTr="00E8450B">
        <w:trPr>
          <w:trHeight w:val="5328"/>
        </w:trPr>
        <w:tc>
          <w:tcPr>
            <w:tcW w:w="10800" w:type="dxa"/>
            <w:gridSpan w:val="3"/>
            <w:tcMar>
              <w:left w:w="0" w:type="dxa"/>
              <w:right w:w="0" w:type="dxa"/>
            </w:tcMar>
            <w:vAlign w:val="center"/>
          </w:tcPr>
          <w:p w14:paraId="42B0B228" w14:textId="7791DC82" w:rsidR="00E66CF4" w:rsidRPr="00527955" w:rsidRDefault="00842237" w:rsidP="00E66CF4">
            <w:pPr>
              <w:ind w:right="-350"/>
              <w:rPr>
                <w:color w:val="FFFFFF" w:themeColor="background1"/>
              </w:rPr>
            </w:pPr>
            <w:r>
              <w:rPr>
                <w:noProof/>
              </w:rPr>
              <w:drawing>
                <wp:anchor distT="0" distB="0" distL="114300" distR="114300" simplePos="0" relativeHeight="251711488" behindDoc="0" locked="0" layoutInCell="1" allowOverlap="1" wp14:anchorId="49605816" wp14:editId="415BC1DD">
                  <wp:simplePos x="0" y="0"/>
                  <wp:positionH relativeFrom="column">
                    <wp:posOffset>456565</wp:posOffset>
                  </wp:positionH>
                  <wp:positionV relativeFrom="paragraph">
                    <wp:posOffset>-1347470</wp:posOffset>
                  </wp:positionV>
                  <wp:extent cx="5390515" cy="4284980"/>
                  <wp:effectExtent l="0" t="0" r="0" b="0"/>
                  <wp:wrapNone/>
                  <wp:docPr id="33373025" name="Picture 5" descr="A purple and white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3025" name="Picture 5" descr="A purple and white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390515" cy="4284980"/>
                          </a:xfrm>
                          <a:prstGeom prst="rect">
                            <a:avLst/>
                          </a:prstGeom>
                        </pic:spPr>
                      </pic:pic>
                    </a:graphicData>
                  </a:graphic>
                  <wp14:sizeRelH relativeFrom="margin">
                    <wp14:pctWidth>0</wp14:pctWidth>
                  </wp14:sizeRelH>
                  <wp14:sizeRelV relativeFrom="margin">
                    <wp14:pctHeight>0</wp14:pctHeight>
                  </wp14:sizeRelV>
                </wp:anchor>
              </w:drawing>
            </w:r>
          </w:p>
        </w:tc>
      </w:tr>
      <w:tr w:rsidR="003D47FF" w14:paraId="1C25162B" w14:textId="77777777" w:rsidTr="00E8450B">
        <w:trPr>
          <w:trHeight w:val="792"/>
        </w:trPr>
        <w:tc>
          <w:tcPr>
            <w:tcW w:w="3150" w:type="dxa"/>
            <w:tcBorders>
              <w:bottom w:val="single" w:sz="18" w:space="0" w:color="FFFFFF" w:themeColor="background1"/>
            </w:tcBorders>
          </w:tcPr>
          <w:p w14:paraId="5C6B39B3"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8916038" w14:textId="77777777" w:rsidR="003D47FF" w:rsidRPr="00527955" w:rsidRDefault="00F83E29">
            <w:pPr>
              <w:rPr>
                <w:color w:val="FFFFFF" w:themeColor="background1"/>
              </w:rPr>
            </w:pPr>
            <w:r w:rsidRPr="00527955">
              <w:rPr>
                <w:rFonts w:asciiTheme="majorHAnsi" w:eastAsiaTheme="majorEastAsia" w:hAnsiTheme="majorHAnsi" w:cstheme="majorBidi"/>
                <w:b/>
                <w:bCs/>
                <w:caps/>
                <w:noProof/>
                <w:color w:val="FFFFFF" w:themeColor="background1"/>
                <w:spacing w:val="160"/>
                <w:sz w:val="44"/>
                <w:szCs w:val="18"/>
              </w:rPr>
              <mc:AlternateContent>
                <mc:Choice Requires="wps">
                  <w:drawing>
                    <wp:anchor distT="0" distB="0" distL="114300" distR="114300" simplePos="0" relativeHeight="251680768" behindDoc="1" locked="0" layoutInCell="1" allowOverlap="1" wp14:anchorId="166D96CF" wp14:editId="053F4B0F">
                      <wp:simplePos x="0" y="0"/>
                      <wp:positionH relativeFrom="column">
                        <wp:posOffset>-2932430</wp:posOffset>
                      </wp:positionH>
                      <wp:positionV relativeFrom="paragraph">
                        <wp:posOffset>-8420100</wp:posOffset>
                      </wp:positionV>
                      <wp:extent cx="8902700" cy="11480800"/>
                      <wp:effectExtent l="0" t="0" r="1270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0270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30F39" id="Rectangle 4" o:spid="_x0000_s1026" alt="&quot;&quot;" style="position:absolute;margin-left:-230.9pt;margin-top:-663pt;width:701pt;height:90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" fillcolor="#e32d91 [3204]" strokecolor="#230415 [484]" strokeweight="1pt"/>
                  </w:pict>
                </mc:Fallback>
              </mc:AlternateContent>
            </w:r>
          </w:p>
        </w:tc>
      </w:tr>
      <w:tr w:rsidR="00E66CF4" w:rsidRPr="00E66CF4" w14:paraId="5E177387" w14:textId="77777777" w:rsidTr="00E8450B">
        <w:trPr>
          <w:trHeight w:val="1296"/>
        </w:trPr>
        <w:tc>
          <w:tcPr>
            <w:tcW w:w="3150" w:type="dxa"/>
            <w:tcBorders>
              <w:top w:val="single" w:sz="18" w:space="0" w:color="FFFFFF" w:themeColor="background1"/>
            </w:tcBorders>
            <w:vAlign w:val="bottom"/>
          </w:tcPr>
          <w:p w14:paraId="55D03095" w14:textId="794DA552" w:rsidR="003D47FF" w:rsidRPr="00E8450B" w:rsidRDefault="00480D5D" w:rsidP="00E8450B">
            <w:pPr>
              <w:pStyle w:val="Name"/>
            </w:pPr>
            <w:r>
              <w:t>Design It</w:t>
            </w:r>
          </w:p>
          <w:p w14:paraId="1E6640B8" w14:textId="77777777" w:rsidR="003D47FF" w:rsidRDefault="00F27597" w:rsidP="00C34435">
            <w:pPr>
              <w:pStyle w:val="CoverInfoLeftAlign"/>
              <w:numPr>
                <w:ilvl w:val="0"/>
                <w:numId w:val="6"/>
              </w:numPr>
            </w:pPr>
            <w:sdt>
              <w:sdtPr>
                <w:id w:val="1447883986"/>
                <w:placeholder>
                  <w:docPart w:val="14A3FF6BBFB144D7A8033D58B9BB8940"/>
                </w:placeholder>
                <w15:appearance w15:val="hidden"/>
              </w:sdtPr>
              <w:sdtEndPr/>
              <w:sdtContent>
                <w:r w:rsidR="00C34435">
                  <w:t>Meerub Sultan</w:t>
                </w:r>
              </w:sdtContent>
            </w:sdt>
            <w:r w:rsidR="00E8450B" w:rsidRPr="00E8450B">
              <w:t xml:space="preserve"> </w:t>
            </w:r>
          </w:p>
          <w:p w14:paraId="5F0E753D" w14:textId="77777777" w:rsidR="00C34435" w:rsidRDefault="001432BA" w:rsidP="00C34435">
            <w:pPr>
              <w:pStyle w:val="CoverInfoLeftAlign"/>
              <w:numPr>
                <w:ilvl w:val="0"/>
                <w:numId w:val="6"/>
              </w:numPr>
            </w:pPr>
            <w:r>
              <w:t>Alondra Cisneros</w:t>
            </w:r>
          </w:p>
          <w:p w14:paraId="3602D0D6" w14:textId="77777777" w:rsidR="001432BA" w:rsidRDefault="001432BA" w:rsidP="00C34435">
            <w:pPr>
              <w:pStyle w:val="CoverInfoLeftAlign"/>
              <w:numPr>
                <w:ilvl w:val="0"/>
                <w:numId w:val="6"/>
              </w:numPr>
            </w:pPr>
            <w:r>
              <w:t>Huda Memon</w:t>
            </w:r>
          </w:p>
          <w:p w14:paraId="003806B7" w14:textId="77777777" w:rsidR="001432BA" w:rsidRDefault="001432BA" w:rsidP="00C34435">
            <w:pPr>
              <w:pStyle w:val="CoverInfoLeftAlign"/>
              <w:numPr>
                <w:ilvl w:val="0"/>
                <w:numId w:val="6"/>
              </w:numPr>
            </w:pPr>
            <w:r>
              <w:t>Manya Gogia</w:t>
            </w:r>
          </w:p>
          <w:p w14:paraId="3260AC71" w14:textId="77777777" w:rsidR="001432BA" w:rsidRDefault="001432BA" w:rsidP="00C34435">
            <w:pPr>
              <w:pStyle w:val="CoverInfoLeftAlign"/>
              <w:numPr>
                <w:ilvl w:val="0"/>
                <w:numId w:val="6"/>
              </w:numPr>
            </w:pPr>
            <w:proofErr w:type="spellStart"/>
            <w:r>
              <w:t>Tawhida</w:t>
            </w:r>
            <w:proofErr w:type="spellEnd"/>
            <w:r>
              <w:t xml:space="preserve"> Farrag</w:t>
            </w:r>
          </w:p>
          <w:p w14:paraId="35007929" w14:textId="77777777" w:rsidR="001432BA" w:rsidRDefault="001432BA" w:rsidP="00C34435">
            <w:pPr>
              <w:pStyle w:val="CoverInfoLeftAlign"/>
              <w:numPr>
                <w:ilvl w:val="0"/>
                <w:numId w:val="6"/>
              </w:numPr>
            </w:pPr>
            <w:r>
              <w:t>Kyla Kemp</w:t>
            </w:r>
          </w:p>
          <w:p w14:paraId="60CE9CA7" w14:textId="77777777" w:rsidR="001432BA" w:rsidRDefault="001432BA" w:rsidP="00C34435">
            <w:pPr>
              <w:pStyle w:val="CoverInfoLeftAlign"/>
              <w:numPr>
                <w:ilvl w:val="0"/>
                <w:numId w:val="6"/>
              </w:numPr>
            </w:pPr>
            <w:r>
              <w:t>Linda Lopez</w:t>
            </w:r>
          </w:p>
          <w:p w14:paraId="2EE4B07A" w14:textId="24E753DC" w:rsidR="001432BA" w:rsidRPr="00E8450B" w:rsidRDefault="001432BA" w:rsidP="00C34435">
            <w:pPr>
              <w:pStyle w:val="CoverInfoLeftAlign"/>
              <w:numPr>
                <w:ilvl w:val="0"/>
                <w:numId w:val="6"/>
              </w:numPr>
            </w:pPr>
            <w:r>
              <w:t>Belma Vazquez</w:t>
            </w:r>
          </w:p>
        </w:tc>
        <w:tc>
          <w:tcPr>
            <w:tcW w:w="7650" w:type="dxa"/>
            <w:gridSpan w:val="2"/>
            <w:tcBorders>
              <w:top w:val="single" w:sz="18" w:space="0" w:color="FFFFFF" w:themeColor="background1"/>
            </w:tcBorders>
            <w:vAlign w:val="bottom"/>
          </w:tcPr>
          <w:p w14:paraId="165304D3" w14:textId="7A7F68F7" w:rsidR="007A5539" w:rsidRPr="00E8450B" w:rsidRDefault="00F27597" w:rsidP="00E8450B">
            <w:pPr>
              <w:pStyle w:val="CoverInfoRightAlign"/>
            </w:pPr>
            <w:sdt>
              <w:sdtPr>
                <w:id w:val="-2037580390"/>
                <w:placeholder>
                  <w:docPart w:val="44B7E80126D04FC9B9913F872F83388E"/>
                </w:placeholder>
                <w15:appearance w15:val="hidden"/>
              </w:sdtPr>
              <w:sdtEndPr/>
              <w:sdtContent>
                <w:r w:rsidR="00C34435">
                  <w:t>ITCONSULTANT@DESIGNIT.COM</w:t>
                </w:r>
              </w:sdtContent>
            </w:sdt>
          </w:p>
          <w:p w14:paraId="09ECD797" w14:textId="6AE8DC5A" w:rsidR="003D47FF" w:rsidRPr="00E8450B" w:rsidRDefault="00F27597" w:rsidP="00E8450B">
            <w:pPr>
              <w:pStyle w:val="CoverInfoRightAlign"/>
            </w:pPr>
            <w:sdt>
              <w:sdtPr>
                <w:id w:val="-538130382"/>
                <w:placeholder>
                  <w:docPart w:val="07D1284497184E6BAF8C0C7A9B4EB246"/>
                </w:placeholder>
                <w15:appearance w15:val="hidden"/>
              </w:sdtPr>
              <w:sdtEndPr/>
              <w:sdtContent>
                <w:r w:rsidR="00C34435">
                  <w:t>WWW.DESIGNIT.COM</w:t>
                </w:r>
              </w:sdtContent>
            </w:sdt>
          </w:p>
        </w:tc>
      </w:tr>
    </w:tbl>
    <w:p w14:paraId="44B7DA4F" w14:textId="77777777" w:rsidR="00E8450B" w:rsidRDefault="00E8450B" w:rsidP="00C16C24">
      <w:pPr>
        <w:pStyle w:val="Graphicplaceholder"/>
      </w:pPr>
    </w:p>
    <w:p w14:paraId="5C3EE17D" w14:textId="77777777" w:rsidR="00E8450B" w:rsidRDefault="00E8450B">
      <w:pPr>
        <w:sectPr w:rsidR="00E8450B" w:rsidSect="009F00C9">
          <w:headerReference w:type="default" r:id="rId12"/>
          <w:footerReference w:type="default" r:id="rId13"/>
          <w:pgSz w:w="12240" w:h="15840"/>
          <w:pgMar w:top="720" w:right="720" w:bottom="720" w:left="720" w:header="720" w:footer="0" w:gutter="0"/>
          <w:cols w:space="720"/>
          <w:docGrid w:linePitch="381"/>
        </w:sectPr>
      </w:pPr>
    </w:p>
    <w:p w14:paraId="74F21DA4" w14:textId="77777777" w:rsidR="00A06912" w:rsidRDefault="00A06912" w:rsidP="00A06912">
      <w:pPr>
        <w:pStyle w:val="CompanyName"/>
        <w:jc w:val="left"/>
        <w:rPr>
          <w:color w:val="auto"/>
          <w:sz w:val="48"/>
          <w:szCs w:val="48"/>
        </w:rPr>
      </w:pPr>
      <w:r w:rsidRPr="00DA3E0F">
        <w:rPr>
          <w:color w:val="auto"/>
          <w:sz w:val="48"/>
          <w:szCs w:val="48"/>
        </w:rPr>
        <w:lastRenderedPageBreak/>
        <w:t>Table of Contents</w:t>
      </w:r>
    </w:p>
    <w:p w14:paraId="27E0A78B" w14:textId="77777777" w:rsidR="00DA3E0F" w:rsidRDefault="00DA3E0F" w:rsidP="00DA3E0F">
      <w:pPr>
        <w:pStyle w:val="CoverInfoLeftAlign"/>
        <w:rPr>
          <w:sz w:val="28"/>
          <w:szCs w:val="28"/>
        </w:rPr>
      </w:pPr>
    </w:p>
    <w:p w14:paraId="4ADF8E7C" w14:textId="226888EF" w:rsidR="002D774D" w:rsidRDefault="002D774D"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Project e</w:t>
      </w:r>
      <w:r w:rsidR="00DA3E0F" w:rsidRPr="00DA3E0F">
        <w:rPr>
          <w:rFonts w:asciiTheme="minorHAnsi" w:hAnsiTheme="minorHAnsi" w:cstheme="minorHAnsi"/>
          <w:color w:val="auto"/>
          <w:sz w:val="28"/>
          <w:szCs w:val="28"/>
        </w:rPr>
        <w:t>xecutive Summary</w:t>
      </w:r>
      <w:r>
        <w:rPr>
          <w:rFonts w:asciiTheme="minorHAnsi" w:hAnsiTheme="minorHAnsi" w:cstheme="minorHAnsi"/>
          <w:color w:val="auto"/>
          <w:sz w:val="28"/>
          <w:szCs w:val="28"/>
        </w:rPr>
        <w:t>………………………………………………………………</w:t>
      </w:r>
      <w:r w:rsidR="009B7CFD">
        <w:rPr>
          <w:rFonts w:asciiTheme="minorHAnsi" w:hAnsiTheme="minorHAnsi" w:cstheme="minorHAnsi"/>
          <w:color w:val="auto"/>
          <w:sz w:val="28"/>
          <w:szCs w:val="28"/>
        </w:rPr>
        <w:t xml:space="preserve">                       </w:t>
      </w:r>
      <w:r w:rsidR="007944A4">
        <w:rPr>
          <w:rFonts w:asciiTheme="minorHAnsi" w:hAnsiTheme="minorHAnsi" w:cstheme="minorHAnsi"/>
          <w:color w:val="auto"/>
          <w:sz w:val="28"/>
          <w:szCs w:val="28"/>
        </w:rPr>
        <w:t>3</w:t>
      </w:r>
    </w:p>
    <w:p w14:paraId="50D2EE0C" w14:textId="1F59F226" w:rsidR="002D774D" w:rsidRDefault="00465654"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Project scope and diagram</w:t>
      </w:r>
      <w:r w:rsidR="007944A4">
        <w:rPr>
          <w:rFonts w:asciiTheme="minorHAnsi" w:hAnsiTheme="minorHAnsi" w:cstheme="minorHAnsi"/>
          <w:color w:val="auto"/>
          <w:sz w:val="28"/>
          <w:szCs w:val="28"/>
        </w:rPr>
        <w:t>………………………………………………………………</w:t>
      </w:r>
      <w:r w:rsidR="009B7CFD">
        <w:rPr>
          <w:rFonts w:asciiTheme="minorHAnsi" w:hAnsiTheme="minorHAnsi" w:cstheme="minorHAnsi"/>
          <w:color w:val="auto"/>
          <w:sz w:val="28"/>
          <w:szCs w:val="28"/>
        </w:rPr>
        <w:t>.</w:t>
      </w:r>
    </w:p>
    <w:p w14:paraId="001D245A" w14:textId="45AF54D1" w:rsidR="007944A4" w:rsidRDefault="00465654" w:rsidP="007944A4">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Problems and requirements list</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0538075B" w14:textId="7255AF3D" w:rsidR="007944A4" w:rsidRDefault="00465654" w:rsidP="007944A4">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 xml:space="preserve">Project organization chart </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76E27815" w14:textId="25DEC58D" w:rsidR="00465654" w:rsidRDefault="00465654"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Responsibilities matrix</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37B8B27A" w14:textId="553DA0F1" w:rsidR="007944A4" w:rsidRDefault="000123AF"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Project schedule</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0DA91C1D" w14:textId="77777777" w:rsidR="007944A4" w:rsidRDefault="000123AF" w:rsidP="007944A4">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Work breakdown structure</w:t>
      </w:r>
      <w:r w:rsidR="007944A4">
        <w:rPr>
          <w:rFonts w:asciiTheme="minorHAnsi" w:hAnsiTheme="minorHAnsi" w:cstheme="minorHAnsi"/>
          <w:color w:val="auto"/>
          <w:sz w:val="28"/>
          <w:szCs w:val="28"/>
        </w:rPr>
        <w:t>………………………………………………………………</w:t>
      </w:r>
    </w:p>
    <w:p w14:paraId="7535B7E9" w14:textId="1D456E88" w:rsidR="000123AF" w:rsidRDefault="000123AF"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 xml:space="preserve">Business case </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62766450" w14:textId="3315D9E1" w:rsidR="000123AF" w:rsidRDefault="000123AF"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Issue logs</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2AC06F1A" w14:textId="4C52903E" w:rsidR="000123AF" w:rsidRDefault="000123AF"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Problem logs</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6DA74D6E" w14:textId="01A723EE" w:rsidR="00C13819" w:rsidRDefault="000123AF"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Change logs</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27D2B2FE" w14:textId="7942DA1B" w:rsidR="000123AF" w:rsidRDefault="00EE027A"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Entity relationship diagram</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335B3D5E" w14:textId="014D05C8" w:rsidR="00EE027A" w:rsidRDefault="00EE027A"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Data dictionary</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2700535C" w14:textId="7003BA3B" w:rsidR="00EE027A" w:rsidRDefault="00EE027A"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Data flow diagram</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0736E9B9" w14:textId="7AE67D64" w:rsidR="007944A4" w:rsidRDefault="00EE027A" w:rsidP="007944A4">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Required system CRUD Matrix</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49D391C1" w14:textId="62EE8445" w:rsidR="007944A4" w:rsidRDefault="00EE027A" w:rsidP="007944A4">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Use Cases</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4CDBEF9B" w14:textId="2D8308D3" w:rsidR="00EE027A" w:rsidRDefault="00EE027A"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 xml:space="preserve">Prototype </w:t>
      </w:r>
      <w:r w:rsidR="007944A4">
        <w:rPr>
          <w:rFonts w:asciiTheme="minorHAnsi" w:hAnsiTheme="minorHAnsi" w:cstheme="minorHAnsi"/>
          <w:color w:val="auto"/>
          <w:sz w:val="28"/>
          <w:szCs w:val="28"/>
        </w:rPr>
        <w:t>–</w:t>
      </w:r>
      <w:r>
        <w:rPr>
          <w:rFonts w:asciiTheme="minorHAnsi" w:hAnsiTheme="minorHAnsi" w:cstheme="minorHAnsi"/>
          <w:color w:val="auto"/>
          <w:sz w:val="28"/>
          <w:szCs w:val="28"/>
        </w:rPr>
        <w:t xml:space="preserve"> Usabil</w:t>
      </w:r>
      <w:r w:rsidR="007944A4">
        <w:rPr>
          <w:rFonts w:asciiTheme="minorHAnsi" w:hAnsiTheme="minorHAnsi" w:cstheme="minorHAnsi"/>
          <w:color w:val="auto"/>
          <w:sz w:val="28"/>
          <w:szCs w:val="28"/>
        </w:rPr>
        <w:t>ity of GUI</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5EA2AEFF" w14:textId="2E4E8831" w:rsidR="007944A4" w:rsidRDefault="007944A4"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Reports</w:t>
      </w:r>
      <w:r>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60107B5D" w14:textId="03CDADCB" w:rsidR="007944A4" w:rsidRDefault="007944A4"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Data acquisition and data conversion plan</w:t>
      </w:r>
      <w:r>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3268BDA4" w14:textId="09D7B851" w:rsidR="007944A4" w:rsidRDefault="007944A4" w:rsidP="00DA3E0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Application Architecture diagram</w:t>
      </w:r>
      <w:r>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14:paraId="69C77CB5" w14:textId="02734AF7" w:rsidR="007944A4" w:rsidRDefault="007944A4" w:rsidP="007944A4">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Data and application testing plan</w:t>
      </w:r>
      <w:r>
        <w:rPr>
          <w:rFonts w:asciiTheme="minorHAnsi" w:hAnsiTheme="minorHAnsi" w:cstheme="minorHAnsi"/>
          <w:color w:val="auto"/>
          <w:sz w:val="28"/>
          <w:szCs w:val="28"/>
        </w:rPr>
        <w:t>……………………………………………</w:t>
      </w:r>
      <w:proofErr w:type="gramStart"/>
      <w:r>
        <w:rPr>
          <w:rFonts w:asciiTheme="minorHAnsi" w:hAnsiTheme="minorHAnsi" w:cstheme="minorHAnsi"/>
          <w:color w:val="auto"/>
          <w:sz w:val="28"/>
          <w:szCs w:val="28"/>
        </w:rPr>
        <w:t>…</w:t>
      </w:r>
      <w:r w:rsidR="00C13819">
        <w:rPr>
          <w:rFonts w:asciiTheme="minorHAnsi" w:hAnsiTheme="minorHAnsi" w:cstheme="minorHAnsi"/>
          <w:color w:val="auto"/>
          <w:sz w:val="28"/>
          <w:szCs w:val="28"/>
        </w:rPr>
        <w:t>..</w:t>
      </w:r>
      <w:proofErr w:type="gramEnd"/>
    </w:p>
    <w:p w14:paraId="0F6B2BE5" w14:textId="250812C8" w:rsidR="007944A4" w:rsidRDefault="007944A4" w:rsidP="00DA3E0F">
      <w:pPr>
        <w:pStyle w:val="CoverInfoLeftAlign"/>
        <w:rPr>
          <w:rFonts w:asciiTheme="minorHAnsi" w:hAnsiTheme="minorHAnsi" w:cstheme="minorHAnsi"/>
          <w:color w:val="auto"/>
          <w:sz w:val="28"/>
          <w:szCs w:val="28"/>
        </w:rPr>
      </w:pPr>
    </w:p>
    <w:p w14:paraId="0C83BDDD" w14:textId="77777777" w:rsidR="007944A4" w:rsidRPr="00DA3E0F" w:rsidRDefault="007944A4" w:rsidP="00DA3E0F">
      <w:pPr>
        <w:pStyle w:val="CoverInfoLeftAlign"/>
        <w:rPr>
          <w:rFonts w:asciiTheme="minorHAnsi" w:hAnsiTheme="minorHAnsi" w:cstheme="minorHAnsi"/>
          <w:color w:val="auto"/>
          <w:sz w:val="28"/>
          <w:szCs w:val="28"/>
        </w:rPr>
      </w:pPr>
    </w:p>
    <w:p w14:paraId="0E0F1117" w14:textId="77777777" w:rsidR="00DA3E0F" w:rsidRPr="00DA3E0F" w:rsidRDefault="00DA3E0F" w:rsidP="00DA3E0F">
      <w:pPr>
        <w:pStyle w:val="CoverInfoLeftAlign"/>
        <w:rPr>
          <w:color w:val="auto"/>
          <w:sz w:val="28"/>
          <w:szCs w:val="28"/>
        </w:rPr>
      </w:pPr>
    </w:p>
    <w:p w14:paraId="19B7A4BC" w14:textId="1C3D40F8" w:rsidR="00A06912" w:rsidRPr="00A06912" w:rsidRDefault="00A06912" w:rsidP="00A06912">
      <w:pPr>
        <w:pStyle w:val="CompanyName"/>
        <w:jc w:val="both"/>
        <w:rPr>
          <w:noProof/>
        </w:rPr>
      </w:pPr>
      <w:r>
        <w:br w:type="page"/>
      </w:r>
      <w:r>
        <w:lastRenderedPageBreak/>
        <w:t>Tab</w:t>
      </w:r>
    </w:p>
    <w:p w14:paraId="3F6706F2" w14:textId="6871DAD2" w:rsidR="00A06912" w:rsidRDefault="00A06912" w:rsidP="00B5001B">
      <w:pPr>
        <w:pStyle w:val="Graphicplaceholder"/>
      </w:pPr>
    </w:p>
    <w:p w14:paraId="74186F47" w14:textId="77777777" w:rsidR="009F68EE" w:rsidRDefault="009F68EE" w:rsidP="00B5001B">
      <w:pPr>
        <w:pStyle w:val="Graphicplaceholder"/>
      </w:pPr>
    </w:p>
    <w:tbl>
      <w:tblPr>
        <w:tblStyle w:val="TableGrid"/>
        <w:tblpPr w:leftFromText="180" w:rightFromText="180" w:horzAnchor="margin" w:tblpY="240"/>
        <w:tblW w:w="14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0"/>
        <w:gridCol w:w="270"/>
        <w:gridCol w:w="4354"/>
      </w:tblGrid>
      <w:tr w:rsidR="00CF0003" w14:paraId="0A161A0E" w14:textId="77777777" w:rsidTr="002A189E">
        <w:trPr>
          <w:trHeight w:val="2313"/>
        </w:trPr>
        <w:tc>
          <w:tcPr>
            <w:tcW w:w="9810" w:type="dxa"/>
            <w:vAlign w:val="center"/>
          </w:tcPr>
          <w:bookmarkStart w:id="0" w:name="_Toc182235770"/>
          <w:p w14:paraId="357031C6" w14:textId="77777777" w:rsidR="00CF0003" w:rsidRPr="00455E48" w:rsidRDefault="00F27597" w:rsidP="001C7B81">
            <w:pPr>
              <w:pStyle w:val="Heading1"/>
            </w:pPr>
            <w:sdt>
              <w:sdtPr>
                <w:id w:val="-2052602662"/>
                <w:placeholder>
                  <w:docPart w:val="082B57782C1A487283D3CBD4E2C12898"/>
                </w:placeholder>
                <w:showingPlcHdr/>
                <w15:appearance w15:val="hidden"/>
              </w:sdtPr>
              <w:sdtEndPr/>
              <w:sdtContent>
                <w:r w:rsidR="00CF0003" w:rsidRPr="00455E48">
                  <w:t>Executive</w:t>
                </w:r>
              </w:sdtContent>
            </w:sdt>
            <w:bookmarkEnd w:id="0"/>
          </w:p>
          <w:p w14:paraId="2C323912" w14:textId="77777777" w:rsidR="00CF0003" w:rsidRDefault="00F27597" w:rsidP="001C7B81">
            <w:pPr>
              <w:pStyle w:val="Subtitle"/>
            </w:pPr>
            <w:sdt>
              <w:sdtPr>
                <w:id w:val="-751658673"/>
                <w:placeholder>
                  <w:docPart w:val="CB5B87CB207042AFAAD467DF8E9DB8DE"/>
                </w:placeholder>
                <w:showingPlcHdr/>
                <w15:appearance w15:val="hidden"/>
              </w:sdtPr>
              <w:sdtEndPr/>
              <w:sdtContent>
                <w:r w:rsidR="00CF0003" w:rsidRPr="009F68EE">
                  <w:rPr>
                    <w:rStyle w:val="PlaceholderText"/>
                    <w:color w:val="000000" w:themeColor="text1"/>
                  </w:rPr>
                  <w:t>summary</w:t>
                </w:r>
              </w:sdtContent>
            </w:sdt>
            <w:r w:rsidR="00CF0003" w:rsidRPr="009F68EE">
              <w:t xml:space="preserve"> </w:t>
            </w:r>
          </w:p>
        </w:tc>
        <w:tc>
          <w:tcPr>
            <w:tcW w:w="270" w:type="dxa"/>
          </w:tcPr>
          <w:p w14:paraId="2DE62B14" w14:textId="77777777" w:rsidR="00CF0003" w:rsidRDefault="00CF0003" w:rsidP="001C7B81">
            <w:pPr>
              <w:jc w:val="right"/>
            </w:pPr>
          </w:p>
        </w:tc>
        <w:tc>
          <w:tcPr>
            <w:tcW w:w="4354" w:type="dxa"/>
            <w:vMerge w:val="restart"/>
            <w:tcMar>
              <w:left w:w="115" w:type="dxa"/>
              <w:right w:w="0" w:type="dxa"/>
            </w:tcMar>
            <w:vAlign w:val="bottom"/>
          </w:tcPr>
          <w:p w14:paraId="1DC42D99" w14:textId="21BB6A35" w:rsidR="00CF0003" w:rsidRDefault="00CF0003" w:rsidP="001C7B81">
            <w:pPr>
              <w:jc w:val="right"/>
            </w:pPr>
          </w:p>
        </w:tc>
      </w:tr>
      <w:tr w:rsidR="00CF0003" w14:paraId="4938DDD0" w14:textId="77777777" w:rsidTr="002A189E">
        <w:trPr>
          <w:trHeight w:val="11088"/>
        </w:trPr>
        <w:tc>
          <w:tcPr>
            <w:tcW w:w="9810" w:type="dxa"/>
          </w:tcPr>
          <w:p w14:paraId="1C559E80" w14:textId="77777777" w:rsidR="00CF0003" w:rsidRPr="001C7B81" w:rsidRDefault="00CF0003" w:rsidP="001C7B81">
            <w:r w:rsidRPr="001C7B81">
              <w:rPr>
                <w:b/>
                <w:bCs/>
              </w:rPr>
              <w:t>Introduction</w:t>
            </w:r>
            <w:r w:rsidRPr="001C7B81">
              <w:t> </w:t>
            </w:r>
          </w:p>
          <w:p w14:paraId="1BAE54CB" w14:textId="77777777" w:rsidR="00CF0003" w:rsidRPr="001C7B81" w:rsidRDefault="00CF0003" w:rsidP="00387D73">
            <w:pPr>
              <w:jc w:val="both"/>
            </w:pPr>
            <w:r w:rsidRPr="001C7B81">
              <w:t xml:space="preserve">We are </w:t>
            </w:r>
            <w:proofErr w:type="spellStart"/>
            <w:r w:rsidRPr="001C7B81">
              <w:t>DesignIT</w:t>
            </w:r>
            <w:proofErr w:type="spellEnd"/>
            <w:r w:rsidRPr="001C7B81">
              <w:t>, an IT consulting company delighted to present our project for Emily Bakes. This is an executive summary that will provide an overview of the project objective, company approach, and timeline of the overall project. </w:t>
            </w:r>
          </w:p>
          <w:p w14:paraId="09F79D62" w14:textId="77777777" w:rsidR="00CF0003" w:rsidRPr="001C7B81" w:rsidRDefault="00CF0003" w:rsidP="001C7B81">
            <w:r w:rsidRPr="001C7B81">
              <w:rPr>
                <w:b/>
                <w:bCs/>
              </w:rPr>
              <w:t>Project Objective </w:t>
            </w:r>
            <w:r w:rsidRPr="001C7B81">
              <w:t> </w:t>
            </w:r>
          </w:p>
          <w:p w14:paraId="7B5D5D77" w14:textId="77777777" w:rsidR="00CF0003" w:rsidRPr="001C7B81" w:rsidRDefault="00CF0003" w:rsidP="001C7B81">
            <w:r w:rsidRPr="001C7B81">
              <w:t>The main objective of this project is to reduce customer order time, reduce lost or duplicated orders, and increase customer acquisition by creating a customer and order web database application. </w:t>
            </w:r>
          </w:p>
          <w:p w14:paraId="47D78628" w14:textId="77777777" w:rsidR="00CF0003" w:rsidRPr="001C7B81" w:rsidRDefault="00CF0003" w:rsidP="001C7B81">
            <w:r w:rsidRPr="001C7B81">
              <w:rPr>
                <w:b/>
                <w:bCs/>
              </w:rPr>
              <w:t>Problem Statement</w:t>
            </w:r>
            <w:r w:rsidRPr="001C7B81">
              <w:t> </w:t>
            </w:r>
          </w:p>
          <w:p w14:paraId="324283F9" w14:textId="77777777" w:rsidR="00CF0003" w:rsidRPr="001C7B81" w:rsidRDefault="00CF0003" w:rsidP="001C7B81">
            <w:r w:rsidRPr="001C7B81">
              <w:t>Emily Bakes uses an outdated written system that causes a significant loss in custom cake orders and a notable decrease in returning customers. </w:t>
            </w:r>
          </w:p>
          <w:p w14:paraId="3CCDC053" w14:textId="77777777" w:rsidR="00CF0003" w:rsidRPr="001C7B81" w:rsidRDefault="00CF0003" w:rsidP="001C7B81">
            <w:r w:rsidRPr="001C7B81">
              <w:rPr>
                <w:b/>
                <w:bCs/>
              </w:rPr>
              <w:t>Approach</w:t>
            </w:r>
            <w:r w:rsidRPr="001C7B81">
              <w:t> </w:t>
            </w:r>
          </w:p>
          <w:p w14:paraId="3C57F3F7" w14:textId="77777777" w:rsidR="00CF0003" w:rsidRPr="001C7B81" w:rsidRDefault="00CF0003" w:rsidP="001C7B81">
            <w:proofErr w:type="spellStart"/>
            <w:r w:rsidRPr="001C7B81">
              <w:t>DesignIT’s</w:t>
            </w:r>
            <w:proofErr w:type="spellEnd"/>
            <w:r w:rsidRPr="001C7B81">
              <w:t xml:space="preserve"> approach for this project is to develop a database system that will allow employees to input customer information, create custom orders, remind the bakery of upcoming orders and status of orders. </w:t>
            </w:r>
          </w:p>
          <w:p w14:paraId="15370CF8" w14:textId="77777777" w:rsidR="00CF0003" w:rsidRPr="001C7B81" w:rsidRDefault="00CF0003" w:rsidP="001C7B81">
            <w:r w:rsidRPr="001C7B81">
              <w:rPr>
                <w:b/>
                <w:bCs/>
              </w:rPr>
              <w:t>Analysis Summary </w:t>
            </w:r>
            <w:r w:rsidRPr="001C7B81">
              <w:t> </w:t>
            </w:r>
          </w:p>
          <w:p w14:paraId="7BF94F72" w14:textId="77777777" w:rsidR="00CF0003" w:rsidRPr="001C7B81" w:rsidRDefault="00CF0003" w:rsidP="001C7B81">
            <w:r w:rsidRPr="001C7B81">
              <w:t>With an estimated 36-60 orders lost per year, leading to $4,800 costs lost within the year, the current order process to be inefficient and leads to approximately 15% returning customers. With the lack of stored data, it makes it difficult to anticipate preferences of future and returning customers. </w:t>
            </w:r>
          </w:p>
          <w:p w14:paraId="2669C1F3" w14:textId="77777777" w:rsidR="00CF0003" w:rsidRPr="001C7B81" w:rsidRDefault="00CF0003" w:rsidP="001C7B81">
            <w:r w:rsidRPr="001C7B81">
              <w:rPr>
                <w:b/>
                <w:bCs/>
              </w:rPr>
              <w:t>Timeline</w:t>
            </w:r>
            <w:r w:rsidRPr="001C7B81">
              <w:t> </w:t>
            </w:r>
          </w:p>
          <w:p w14:paraId="424252BB" w14:textId="77777777" w:rsidR="00CF0003" w:rsidRPr="001C7B81" w:rsidRDefault="00CF0003" w:rsidP="001C7B81">
            <w:r w:rsidRPr="001C7B81">
              <w:t>Project initiation will begin in Q4 2024 and with stage implementation and employee training, we aim for system utilization by Q2 2025. </w:t>
            </w:r>
          </w:p>
          <w:p w14:paraId="414B080E" w14:textId="3BA0155E" w:rsidR="00CF0003" w:rsidRDefault="00CF0003" w:rsidP="001C7B81"/>
        </w:tc>
        <w:tc>
          <w:tcPr>
            <w:tcW w:w="270" w:type="dxa"/>
          </w:tcPr>
          <w:p w14:paraId="7022D5A3" w14:textId="77777777" w:rsidR="00CF0003" w:rsidRDefault="00CF0003" w:rsidP="001C7B81"/>
        </w:tc>
        <w:tc>
          <w:tcPr>
            <w:tcW w:w="4354" w:type="dxa"/>
            <w:vMerge/>
          </w:tcPr>
          <w:p w14:paraId="7680E0B1" w14:textId="79594116" w:rsidR="00CF0003" w:rsidRDefault="00CF0003" w:rsidP="001C7B81"/>
        </w:tc>
      </w:tr>
    </w:tbl>
    <w:p w14:paraId="5D08A9B6" w14:textId="50365F4C" w:rsidR="00620A9D" w:rsidRDefault="00620A9D" w:rsidP="00B5001B">
      <w:pPr>
        <w:pStyle w:val="Graphicplaceholde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074"/>
        <w:gridCol w:w="5006"/>
      </w:tblGrid>
      <w:tr w:rsidR="002125C1" w14:paraId="1DAE8BE9" w14:textId="77777777" w:rsidTr="00365C7D">
        <w:trPr>
          <w:trHeight w:val="2318"/>
          <w:jc w:val="center"/>
        </w:trPr>
        <w:tc>
          <w:tcPr>
            <w:tcW w:w="5074" w:type="dxa"/>
            <w:tcMar>
              <w:top w:w="0" w:type="dxa"/>
              <w:left w:w="115" w:type="dxa"/>
              <w:right w:w="115" w:type="dxa"/>
            </w:tcMar>
            <w:vAlign w:val="center"/>
          </w:tcPr>
          <w:bookmarkStart w:id="1" w:name="_Toc182235771"/>
          <w:p w14:paraId="4CB7F118" w14:textId="77777777" w:rsidR="009F68EE" w:rsidRDefault="00F27597" w:rsidP="00472794">
            <w:pPr>
              <w:pStyle w:val="Heading1"/>
            </w:pPr>
            <w:sdt>
              <w:sdtPr>
                <w:id w:val="1511247666"/>
                <w:placeholder>
                  <w:docPart w:val="87C39250D9814D878AD4B12B0EFDFEF5"/>
                </w:placeholder>
                <w15:appearance w15:val="hidden"/>
              </w:sdtPr>
              <w:sdtEndPr/>
              <w:sdtContent>
                <w:r w:rsidR="00D0518A">
                  <w:t>Scope Diagram</w:t>
                </w:r>
              </w:sdtContent>
            </w:sdt>
            <w:bookmarkEnd w:id="1"/>
            <w:r w:rsidR="009F68EE" w:rsidRPr="009F68EE">
              <w:t xml:space="preserve"> </w:t>
            </w:r>
          </w:p>
          <w:p w14:paraId="77911E69" w14:textId="61F886FF" w:rsidR="009543E5" w:rsidRPr="009543E5" w:rsidRDefault="009543E5" w:rsidP="009543E5">
            <w:r w:rsidRPr="009543E5">
              <w:rPr>
                <w:highlight w:val="yellow"/>
              </w:rPr>
              <w:t>**Update needed!!</w:t>
            </w:r>
          </w:p>
        </w:tc>
        <w:tc>
          <w:tcPr>
            <w:tcW w:w="5006" w:type="dxa"/>
            <w:tcMar>
              <w:top w:w="0" w:type="dxa"/>
              <w:left w:w="115" w:type="dxa"/>
              <w:right w:w="115" w:type="dxa"/>
            </w:tcMar>
            <w:vAlign w:val="center"/>
          </w:tcPr>
          <w:p w14:paraId="15489CA8" w14:textId="77777777" w:rsidR="00620A9D" w:rsidRPr="00A74F53" w:rsidRDefault="00620A9D" w:rsidP="0090710C">
            <w:pPr>
              <w:jc w:val="right"/>
              <w:rPr>
                <w:sz w:val="44"/>
                <w:szCs w:val="18"/>
              </w:rPr>
            </w:pPr>
          </w:p>
        </w:tc>
      </w:tr>
    </w:tbl>
    <w:p w14:paraId="54FD4060" w14:textId="29794C62" w:rsidR="00B5001B" w:rsidRDefault="00DC64FE" w:rsidP="00D4336F">
      <w:r w:rsidRPr="00D0518A">
        <w:rPr>
          <w:noProof/>
        </w:rPr>
        <w:drawing>
          <wp:anchor distT="0" distB="0" distL="114300" distR="114300" simplePos="0" relativeHeight="251710464" behindDoc="0" locked="0" layoutInCell="1" allowOverlap="1" wp14:anchorId="463E02A6" wp14:editId="7176BD0C">
            <wp:simplePos x="0" y="0"/>
            <wp:positionH relativeFrom="margin">
              <wp:align>center</wp:align>
            </wp:positionH>
            <wp:positionV relativeFrom="paragraph">
              <wp:posOffset>1442720</wp:posOffset>
            </wp:positionV>
            <wp:extent cx="6761912" cy="3069590"/>
            <wp:effectExtent l="0" t="0" r="1270" b="0"/>
            <wp:wrapTopAndBottom/>
            <wp:docPr id="80931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14683" name=""/>
                    <pic:cNvPicPr/>
                  </pic:nvPicPr>
                  <pic:blipFill>
                    <a:blip r:embed="rId14">
                      <a:extLst>
                        <a:ext uri="{28A0092B-C50C-407E-A947-70E740481C1C}">
                          <a14:useLocalDpi xmlns:a14="http://schemas.microsoft.com/office/drawing/2010/main" val="0"/>
                        </a:ext>
                      </a:extLst>
                    </a:blip>
                    <a:stretch>
                      <a:fillRect/>
                    </a:stretch>
                  </pic:blipFill>
                  <pic:spPr>
                    <a:xfrm>
                      <a:off x="0" y="0"/>
                      <a:ext cx="6761912" cy="3069590"/>
                    </a:xfrm>
                    <a:prstGeom prst="rect">
                      <a:avLst/>
                    </a:prstGeom>
                  </pic:spPr>
                </pic:pic>
              </a:graphicData>
            </a:graphic>
          </wp:anchor>
        </w:drawing>
      </w:r>
    </w:p>
    <w:p w14:paraId="5A350416" w14:textId="77777777" w:rsidR="009A6A0A" w:rsidRDefault="009A6A0A" w:rsidP="00D4336F"/>
    <w:p w14:paraId="4A80C204" w14:textId="77777777" w:rsidR="009A6A0A" w:rsidRDefault="009A6A0A" w:rsidP="00D4336F"/>
    <w:p w14:paraId="38767DE7" w14:textId="77777777" w:rsidR="009A6A0A" w:rsidRDefault="009A6A0A" w:rsidP="00D4336F"/>
    <w:p w14:paraId="1AD33399" w14:textId="77777777" w:rsidR="009A6A0A" w:rsidRDefault="009A6A0A" w:rsidP="00D4336F"/>
    <w:p w14:paraId="4BBF4958" w14:textId="77777777" w:rsidR="009A6A0A" w:rsidRDefault="009A6A0A" w:rsidP="00D4336F"/>
    <w:p w14:paraId="795FF4A1" w14:textId="77777777" w:rsidR="009A6A0A" w:rsidRDefault="009A6A0A" w:rsidP="00D4336F"/>
    <w:p w14:paraId="269CF18E" w14:textId="77777777" w:rsidR="009A6A0A" w:rsidRDefault="009A6A0A" w:rsidP="00D4336F"/>
    <w:p w14:paraId="01ACCA05" w14:textId="77777777" w:rsidR="009A6A0A" w:rsidRDefault="009A6A0A" w:rsidP="00D4336F"/>
    <w:p w14:paraId="06BF6594" w14:textId="77777777" w:rsidR="009A6A0A" w:rsidRDefault="009A6A0A" w:rsidP="00D4336F"/>
    <w:p w14:paraId="18F68696" w14:textId="77777777" w:rsidR="009A6A0A" w:rsidRDefault="009A6A0A" w:rsidP="00D4336F"/>
    <w:p w14:paraId="129B9538" w14:textId="77777777" w:rsidR="00B5001B" w:rsidRDefault="00B5001B" w:rsidP="00B5001B">
      <w:pPr>
        <w:pStyle w:val="Graphicplaceholde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90710C" w14:paraId="7245DAC2" w14:textId="77777777" w:rsidTr="009A6A0A">
        <w:trPr>
          <w:trHeight w:val="2318"/>
          <w:jc w:val="center"/>
        </w:trPr>
        <w:tc>
          <w:tcPr>
            <w:tcW w:w="5778" w:type="dxa"/>
            <w:tcMar>
              <w:top w:w="0" w:type="dxa"/>
              <w:left w:w="115" w:type="dxa"/>
              <w:right w:w="115" w:type="dxa"/>
            </w:tcMar>
            <w:vAlign w:val="center"/>
          </w:tcPr>
          <w:bookmarkStart w:id="2" w:name="_Toc182235772"/>
          <w:bookmarkStart w:id="3" w:name="_Hlk182236626"/>
          <w:p w14:paraId="3876D5CE" w14:textId="2AA6FB49" w:rsidR="0090710C" w:rsidRPr="00B5001B" w:rsidRDefault="00F27597" w:rsidP="00CC2267">
            <w:pPr>
              <w:pStyle w:val="Heading1"/>
            </w:pPr>
            <w:sdt>
              <w:sdtPr>
                <w:id w:val="-1185055331"/>
                <w:placeholder>
                  <w:docPart w:val="CFE0FDB5DDBF41A7899585FE7A951AA0"/>
                </w:placeholder>
                <w15:appearance w15:val="hidden"/>
              </w:sdtPr>
              <w:sdtEndPr/>
              <w:sdtContent>
                <w:r w:rsidR="00CF0003">
                  <w:t>Pro</w:t>
                </w:r>
                <w:r w:rsidR="009A6A0A">
                  <w:t>blems and requirements list</w:t>
                </w:r>
              </w:sdtContent>
            </w:sdt>
            <w:bookmarkEnd w:id="2"/>
            <w:r w:rsidR="00B5001B" w:rsidRPr="00B5001B">
              <w:t xml:space="preserve"> </w:t>
            </w:r>
            <w:bookmarkEnd w:id="3"/>
          </w:p>
        </w:tc>
        <w:tc>
          <w:tcPr>
            <w:tcW w:w="4302" w:type="dxa"/>
            <w:tcMar>
              <w:top w:w="0" w:type="dxa"/>
              <w:left w:w="115" w:type="dxa"/>
              <w:right w:w="115" w:type="dxa"/>
            </w:tcMar>
            <w:vAlign w:val="center"/>
          </w:tcPr>
          <w:p w14:paraId="41F5157B" w14:textId="523CC10A" w:rsidR="0090710C" w:rsidRPr="00B5001B" w:rsidRDefault="0090710C" w:rsidP="00B5001B">
            <w:pPr>
              <w:pStyle w:val="BlueEmphasis"/>
            </w:pPr>
          </w:p>
        </w:tc>
      </w:tr>
      <w:tr w:rsidR="00F64162" w:rsidRPr="00F64162" w14:paraId="28EB58B3" w14:textId="77777777" w:rsidTr="009A6A0A">
        <w:trPr>
          <w:trHeight w:val="144"/>
          <w:jc w:val="center"/>
        </w:trPr>
        <w:tc>
          <w:tcPr>
            <w:tcW w:w="10080" w:type="dxa"/>
            <w:gridSpan w:val="2"/>
            <w:shd w:val="clear" w:color="auto" w:fill="auto"/>
            <w:tcMar>
              <w:top w:w="0" w:type="dxa"/>
              <w:left w:w="115" w:type="dxa"/>
              <w:right w:w="115" w:type="dxa"/>
            </w:tcMar>
            <w:vAlign w:val="center"/>
          </w:tcPr>
          <w:p w14:paraId="7CE644D3" w14:textId="49C61E82" w:rsidR="00F64162" w:rsidRPr="00FE15D6" w:rsidRDefault="00F64162" w:rsidP="00B5001B">
            <w:pPr>
              <w:rPr>
                <w:rFonts w:asciiTheme="majorHAnsi" w:hAnsiTheme="majorHAnsi"/>
                <w:b/>
                <w:bCs/>
                <w:noProof/>
                <w:sz w:val="20"/>
                <w:szCs w:val="16"/>
              </w:rPr>
            </w:pPr>
          </w:p>
        </w:tc>
      </w:tr>
    </w:tbl>
    <w:p w14:paraId="490BF9B7" w14:textId="3895C904" w:rsidR="0090710C" w:rsidRDefault="0090710C" w:rsidP="00B5001B">
      <w:pPr>
        <w:pStyle w:val="Graphicplaceholder"/>
      </w:pPr>
    </w:p>
    <w:p w14:paraId="4BA07D38" w14:textId="77777777" w:rsidR="009A6A0A" w:rsidRDefault="009A6A0A" w:rsidP="00B5001B">
      <w:pPr>
        <w:pStyle w:val="Graphicplaceholder"/>
      </w:pPr>
    </w:p>
    <w:p w14:paraId="39BAA2B4" w14:textId="77777777" w:rsidR="009A6A0A" w:rsidRDefault="009A6A0A" w:rsidP="00B5001B">
      <w:pPr>
        <w:pStyle w:val="Graphicplaceholder"/>
      </w:pPr>
    </w:p>
    <w:p w14:paraId="3EF19319" w14:textId="77777777" w:rsidR="009A6A0A" w:rsidRDefault="009A6A0A" w:rsidP="00B5001B">
      <w:pPr>
        <w:pStyle w:val="Graphicplaceholder"/>
      </w:pPr>
    </w:p>
    <w:p w14:paraId="2D28511B" w14:textId="77777777" w:rsidR="009A6A0A" w:rsidRDefault="009A6A0A" w:rsidP="00B5001B">
      <w:pPr>
        <w:pStyle w:val="Graphicplaceholder"/>
      </w:pPr>
    </w:p>
    <w:p w14:paraId="4063A00F" w14:textId="77777777" w:rsidR="009A6A0A" w:rsidRDefault="009A6A0A" w:rsidP="00B5001B">
      <w:pPr>
        <w:pStyle w:val="Graphicplaceholder"/>
      </w:pPr>
    </w:p>
    <w:p w14:paraId="631C1615" w14:textId="77777777" w:rsidR="009A6A0A" w:rsidRDefault="009A6A0A" w:rsidP="00B5001B">
      <w:pPr>
        <w:pStyle w:val="Graphicplaceholder"/>
      </w:pPr>
    </w:p>
    <w:p w14:paraId="05C2D334" w14:textId="77777777" w:rsidR="009A6A0A" w:rsidRDefault="009A6A0A" w:rsidP="00B5001B">
      <w:pPr>
        <w:pStyle w:val="Graphicplaceholder"/>
      </w:pPr>
    </w:p>
    <w:p w14:paraId="4181E584" w14:textId="77777777" w:rsidR="009A6A0A" w:rsidRDefault="009A6A0A" w:rsidP="00B5001B">
      <w:pPr>
        <w:pStyle w:val="Graphicplaceholder"/>
      </w:pPr>
    </w:p>
    <w:p w14:paraId="03E8B2BC" w14:textId="77777777" w:rsidR="009A6A0A" w:rsidRDefault="009A6A0A" w:rsidP="00B5001B">
      <w:pPr>
        <w:pStyle w:val="Graphicplaceholder"/>
      </w:pPr>
    </w:p>
    <w:p w14:paraId="33BB649E" w14:textId="77777777" w:rsidR="009A6A0A" w:rsidRDefault="009A6A0A" w:rsidP="00B5001B">
      <w:pPr>
        <w:pStyle w:val="Graphicplaceholder"/>
      </w:pPr>
    </w:p>
    <w:p w14:paraId="5DB73B90" w14:textId="77777777" w:rsidR="009A6A0A" w:rsidRDefault="009A6A0A" w:rsidP="00B5001B">
      <w:pPr>
        <w:pStyle w:val="Graphicplaceholder"/>
      </w:pPr>
    </w:p>
    <w:p w14:paraId="45FD4E0D" w14:textId="77777777" w:rsidR="009A6A0A" w:rsidRDefault="009A6A0A" w:rsidP="00B5001B">
      <w:pPr>
        <w:pStyle w:val="Graphicplaceholder"/>
      </w:pPr>
    </w:p>
    <w:p w14:paraId="14324DBF" w14:textId="77777777" w:rsidR="009A6A0A" w:rsidRDefault="009A6A0A" w:rsidP="00B5001B">
      <w:pPr>
        <w:pStyle w:val="Graphicplaceholder"/>
      </w:pPr>
    </w:p>
    <w:p w14:paraId="23DDB18A" w14:textId="77777777" w:rsidR="009A6A0A" w:rsidRDefault="009A6A0A" w:rsidP="00B5001B">
      <w:pPr>
        <w:pStyle w:val="Graphicplaceholder"/>
      </w:pPr>
    </w:p>
    <w:p w14:paraId="5CBA6D44" w14:textId="77777777" w:rsidR="009A6A0A" w:rsidRDefault="009A6A0A" w:rsidP="00B5001B">
      <w:pPr>
        <w:pStyle w:val="Graphicplaceholder"/>
      </w:pPr>
    </w:p>
    <w:p w14:paraId="31CA163F" w14:textId="77777777" w:rsidR="009A6A0A" w:rsidRDefault="009A6A0A" w:rsidP="00B5001B">
      <w:pPr>
        <w:pStyle w:val="Graphicplaceholder"/>
      </w:pPr>
    </w:p>
    <w:p w14:paraId="4DE97FD4" w14:textId="77777777" w:rsidR="009A6A0A" w:rsidRDefault="009A6A0A" w:rsidP="00B5001B">
      <w:pPr>
        <w:pStyle w:val="Graphicplaceholder"/>
      </w:pPr>
    </w:p>
    <w:p w14:paraId="127B6AA7" w14:textId="77777777" w:rsidR="009A6A0A" w:rsidRDefault="009A6A0A" w:rsidP="00B5001B">
      <w:pPr>
        <w:pStyle w:val="Graphicplaceholder"/>
      </w:pPr>
    </w:p>
    <w:p w14:paraId="7ACF3224" w14:textId="77777777" w:rsidR="009A6A0A" w:rsidRDefault="009A6A0A" w:rsidP="00B5001B">
      <w:pPr>
        <w:pStyle w:val="Graphicplaceholder"/>
      </w:pPr>
    </w:p>
    <w:p w14:paraId="1D499433" w14:textId="77777777" w:rsidR="009A6A0A" w:rsidRDefault="009A6A0A" w:rsidP="00B5001B">
      <w:pPr>
        <w:pStyle w:val="Graphicplaceholder"/>
      </w:pPr>
    </w:p>
    <w:p w14:paraId="115F9B6C" w14:textId="77777777" w:rsidR="009A6A0A" w:rsidRDefault="009A6A0A" w:rsidP="00B5001B">
      <w:pPr>
        <w:pStyle w:val="Graphicplaceholder"/>
      </w:pPr>
    </w:p>
    <w:p w14:paraId="03B21742" w14:textId="77777777" w:rsidR="009A6A0A" w:rsidRDefault="009A6A0A" w:rsidP="00B5001B">
      <w:pPr>
        <w:pStyle w:val="Graphicplaceholder"/>
      </w:pPr>
    </w:p>
    <w:p w14:paraId="2B08E092" w14:textId="77777777" w:rsidR="009A6A0A" w:rsidRDefault="009A6A0A" w:rsidP="00B5001B">
      <w:pPr>
        <w:pStyle w:val="Graphicplaceholder"/>
      </w:pPr>
    </w:p>
    <w:p w14:paraId="3A22BFB0" w14:textId="77777777" w:rsidR="009A6A0A" w:rsidRDefault="009A6A0A" w:rsidP="00B5001B">
      <w:pPr>
        <w:pStyle w:val="Graphicplaceholder"/>
      </w:pPr>
    </w:p>
    <w:p w14:paraId="3D9DFBF1" w14:textId="77777777" w:rsidR="009A6A0A" w:rsidRDefault="009A6A0A" w:rsidP="00B5001B">
      <w:pPr>
        <w:pStyle w:val="Graphicplaceholder"/>
      </w:pPr>
    </w:p>
    <w:p w14:paraId="098A5EEE" w14:textId="77777777" w:rsidR="009A6A0A" w:rsidRDefault="009A6A0A" w:rsidP="00B5001B">
      <w:pPr>
        <w:pStyle w:val="Graphicplaceholder"/>
      </w:pPr>
    </w:p>
    <w:p w14:paraId="45F07613" w14:textId="77777777" w:rsidR="009A6A0A" w:rsidRDefault="009A6A0A" w:rsidP="00B5001B">
      <w:pPr>
        <w:pStyle w:val="Graphicplaceholder"/>
      </w:pPr>
    </w:p>
    <w:p w14:paraId="3E0E67E3" w14:textId="77777777" w:rsidR="009A6A0A" w:rsidRDefault="009A6A0A" w:rsidP="00B5001B">
      <w:pPr>
        <w:pStyle w:val="Graphicplaceholder"/>
      </w:pPr>
    </w:p>
    <w:p w14:paraId="241C8AA2" w14:textId="77777777" w:rsidR="009A6A0A" w:rsidRDefault="009A6A0A" w:rsidP="00B5001B">
      <w:pPr>
        <w:pStyle w:val="Graphicplaceholder"/>
      </w:pPr>
    </w:p>
    <w:p w14:paraId="56E8D472" w14:textId="77777777" w:rsidR="009A6A0A" w:rsidRDefault="009A6A0A" w:rsidP="00B5001B">
      <w:pPr>
        <w:pStyle w:val="Graphicplaceholder"/>
      </w:pPr>
    </w:p>
    <w:p w14:paraId="77A258F4" w14:textId="15ABDAA2" w:rsidR="009A6A0A" w:rsidRDefault="009A6A0A" w:rsidP="00B5001B">
      <w:pPr>
        <w:pStyle w:val="Graphicplaceholder"/>
      </w:pPr>
    </w:p>
    <w:p w14:paraId="0E0C7051" w14:textId="77777777" w:rsidR="009A6A0A" w:rsidRDefault="009A6A0A" w:rsidP="00B5001B">
      <w:pPr>
        <w:pStyle w:val="Graphicplaceholder"/>
      </w:pPr>
    </w:p>
    <w:p w14:paraId="1A0BE9C0" w14:textId="77777777" w:rsidR="009A6A0A" w:rsidRDefault="009A6A0A" w:rsidP="00B5001B">
      <w:pPr>
        <w:pStyle w:val="Graphicplaceholder"/>
      </w:pPr>
    </w:p>
    <w:p w14:paraId="5298E9A8" w14:textId="77777777" w:rsidR="009A6A0A" w:rsidRDefault="009A6A0A" w:rsidP="00B5001B">
      <w:pPr>
        <w:pStyle w:val="Graphicplaceholder"/>
      </w:pPr>
    </w:p>
    <w:p w14:paraId="56E881F3" w14:textId="77777777" w:rsidR="009A6A0A" w:rsidRDefault="009A6A0A" w:rsidP="00B5001B">
      <w:pPr>
        <w:pStyle w:val="Graphicplaceholder"/>
      </w:pPr>
    </w:p>
    <w:p w14:paraId="78E7ECAB" w14:textId="77777777" w:rsidR="009A6A0A" w:rsidRDefault="009A6A0A" w:rsidP="00B5001B">
      <w:pPr>
        <w:pStyle w:val="Graphicplaceholder"/>
      </w:pPr>
    </w:p>
    <w:p w14:paraId="3745D405" w14:textId="77777777" w:rsidR="009A6A0A" w:rsidRDefault="009A6A0A" w:rsidP="00B5001B">
      <w:pPr>
        <w:pStyle w:val="Graphicplaceholder"/>
      </w:pPr>
    </w:p>
    <w:p w14:paraId="52CEB05A" w14:textId="77777777" w:rsidR="009A6A0A" w:rsidRDefault="009A6A0A" w:rsidP="00B5001B">
      <w:pPr>
        <w:pStyle w:val="Graphicplaceholder"/>
      </w:pPr>
    </w:p>
    <w:p w14:paraId="7D64F883" w14:textId="77777777" w:rsidR="009A6A0A" w:rsidRDefault="009A6A0A" w:rsidP="00B5001B">
      <w:pPr>
        <w:pStyle w:val="Graphicplaceholder"/>
      </w:pPr>
    </w:p>
    <w:p w14:paraId="5882AEE3" w14:textId="77777777" w:rsidR="009A6A0A" w:rsidRDefault="009A6A0A" w:rsidP="00B5001B">
      <w:pPr>
        <w:pStyle w:val="Graphicplaceholder"/>
      </w:pPr>
    </w:p>
    <w:p w14:paraId="0B90BF5F" w14:textId="77777777" w:rsidR="009A6A0A" w:rsidRDefault="009A6A0A" w:rsidP="00B5001B">
      <w:pPr>
        <w:pStyle w:val="Graphicplaceholder"/>
      </w:pPr>
    </w:p>
    <w:p w14:paraId="48DD6D8C" w14:textId="77777777" w:rsidR="009A6A0A" w:rsidRDefault="009A6A0A" w:rsidP="00B5001B">
      <w:pPr>
        <w:pStyle w:val="Graphicplaceholder"/>
      </w:pPr>
    </w:p>
    <w:p w14:paraId="00F5F910" w14:textId="77777777" w:rsidR="009A6A0A" w:rsidRDefault="009A6A0A" w:rsidP="00B5001B">
      <w:pPr>
        <w:pStyle w:val="Graphicplaceholder"/>
      </w:pPr>
    </w:p>
    <w:p w14:paraId="725E80E8" w14:textId="77777777" w:rsidR="009A6A0A" w:rsidRDefault="009A6A0A" w:rsidP="00B5001B">
      <w:pPr>
        <w:pStyle w:val="Graphicplaceholder"/>
      </w:pPr>
    </w:p>
    <w:p w14:paraId="793084AF" w14:textId="77777777" w:rsidR="009A6A0A" w:rsidRDefault="009A6A0A" w:rsidP="00B5001B">
      <w:pPr>
        <w:pStyle w:val="Graphicplaceholder"/>
      </w:pPr>
    </w:p>
    <w:p w14:paraId="67594C0B" w14:textId="77777777" w:rsidR="009A6A0A" w:rsidRDefault="009A6A0A" w:rsidP="00B5001B">
      <w:pPr>
        <w:pStyle w:val="Graphicplaceholder"/>
      </w:pPr>
    </w:p>
    <w:p w14:paraId="0A164095" w14:textId="77777777" w:rsidR="009A6A0A" w:rsidRDefault="009A6A0A" w:rsidP="00B5001B">
      <w:pPr>
        <w:pStyle w:val="Graphicplaceholder"/>
      </w:pPr>
    </w:p>
    <w:p w14:paraId="46395BEA" w14:textId="77777777" w:rsidR="009A6A0A" w:rsidRDefault="009A6A0A" w:rsidP="00B5001B">
      <w:pPr>
        <w:pStyle w:val="Graphicplaceholder"/>
      </w:pPr>
    </w:p>
    <w:p w14:paraId="6FC22896" w14:textId="77777777" w:rsidR="009A6A0A" w:rsidRDefault="009A6A0A" w:rsidP="00B5001B">
      <w:pPr>
        <w:pStyle w:val="Graphicplaceholder"/>
      </w:pPr>
    </w:p>
    <w:p w14:paraId="720593A8" w14:textId="77777777" w:rsidR="009A6A0A" w:rsidRDefault="009A6A0A" w:rsidP="00B5001B">
      <w:pPr>
        <w:pStyle w:val="Graphicplaceholder"/>
      </w:pPr>
    </w:p>
    <w:p w14:paraId="43E9D33E" w14:textId="77777777" w:rsidR="009A6A0A" w:rsidRDefault="009A6A0A" w:rsidP="00B5001B">
      <w:pPr>
        <w:pStyle w:val="Graphicplaceholder"/>
      </w:pPr>
    </w:p>
    <w:p w14:paraId="74EDE0DD" w14:textId="77777777" w:rsidR="009A6A0A" w:rsidRDefault="009A6A0A" w:rsidP="00B5001B">
      <w:pPr>
        <w:pStyle w:val="Graphicplaceholder"/>
      </w:pPr>
    </w:p>
    <w:p w14:paraId="53C0A004" w14:textId="77777777" w:rsidR="009A6A0A" w:rsidRDefault="009A6A0A" w:rsidP="00B5001B">
      <w:pPr>
        <w:pStyle w:val="Graphicplaceholder"/>
      </w:pPr>
    </w:p>
    <w:p w14:paraId="06C6BBFD" w14:textId="77777777" w:rsidR="009A6A0A" w:rsidRDefault="009A6A0A" w:rsidP="00B5001B">
      <w:pPr>
        <w:pStyle w:val="Graphicplaceholder"/>
      </w:pPr>
    </w:p>
    <w:p w14:paraId="60E53AE3" w14:textId="77777777" w:rsidR="009A6A0A" w:rsidRDefault="009A6A0A" w:rsidP="00B5001B">
      <w:pPr>
        <w:pStyle w:val="Graphicplaceholder"/>
      </w:pPr>
    </w:p>
    <w:p w14:paraId="39F9B830" w14:textId="77777777" w:rsidR="009A6A0A" w:rsidRDefault="009A6A0A" w:rsidP="00B5001B">
      <w:pPr>
        <w:pStyle w:val="Graphicplaceholder"/>
      </w:pPr>
    </w:p>
    <w:p w14:paraId="075E28CB" w14:textId="77777777" w:rsidR="009A6A0A" w:rsidRDefault="009A6A0A" w:rsidP="00B5001B">
      <w:pPr>
        <w:pStyle w:val="Graphicplaceholder"/>
      </w:pPr>
    </w:p>
    <w:p w14:paraId="3DC2AC32" w14:textId="77777777" w:rsidR="009A6A0A" w:rsidRDefault="009A6A0A" w:rsidP="00B5001B">
      <w:pPr>
        <w:pStyle w:val="Graphicplaceholder"/>
      </w:pPr>
    </w:p>
    <w:p w14:paraId="053E5C0E" w14:textId="77777777" w:rsidR="009A6A0A" w:rsidRDefault="009A6A0A" w:rsidP="00B5001B">
      <w:pPr>
        <w:pStyle w:val="Graphicplaceholder"/>
      </w:pPr>
    </w:p>
    <w:p w14:paraId="6CFDCBA6" w14:textId="77777777" w:rsidR="009A6A0A" w:rsidRDefault="009A6A0A" w:rsidP="00B5001B">
      <w:pPr>
        <w:pStyle w:val="Graphicplaceholder"/>
      </w:pPr>
    </w:p>
    <w:p w14:paraId="346C14C0" w14:textId="77777777" w:rsidR="009A6A0A" w:rsidRDefault="009A6A0A" w:rsidP="00B5001B">
      <w:pPr>
        <w:pStyle w:val="Graphicplaceholder"/>
      </w:pPr>
    </w:p>
    <w:p w14:paraId="2672ED0D" w14:textId="77777777" w:rsidR="009A6A0A" w:rsidRDefault="009A6A0A" w:rsidP="00B5001B">
      <w:pPr>
        <w:pStyle w:val="Graphicplaceholder"/>
      </w:pPr>
    </w:p>
    <w:p w14:paraId="72B9B008" w14:textId="77777777" w:rsidR="009A6A0A" w:rsidRDefault="009A6A0A" w:rsidP="00B5001B">
      <w:pPr>
        <w:pStyle w:val="Graphicplaceholder"/>
      </w:pPr>
    </w:p>
    <w:p w14:paraId="21E86169" w14:textId="77777777" w:rsidR="009A6A0A" w:rsidRDefault="009A6A0A" w:rsidP="00B5001B">
      <w:pPr>
        <w:pStyle w:val="Graphicplaceholder"/>
      </w:pPr>
    </w:p>
    <w:p w14:paraId="75F0C936" w14:textId="77777777" w:rsidR="009A6A0A" w:rsidRDefault="009A6A0A" w:rsidP="00B5001B">
      <w:pPr>
        <w:pStyle w:val="Graphicplaceholder"/>
      </w:pPr>
    </w:p>
    <w:p w14:paraId="65C9BFFC" w14:textId="77777777" w:rsidR="009A6A0A" w:rsidRDefault="009A6A0A" w:rsidP="00B5001B">
      <w:pPr>
        <w:pStyle w:val="Graphicplaceholder"/>
      </w:pPr>
    </w:p>
    <w:p w14:paraId="1A2986DC" w14:textId="77777777" w:rsidR="009A6A0A" w:rsidRDefault="009A6A0A" w:rsidP="00B5001B">
      <w:pPr>
        <w:pStyle w:val="Graphicplaceholder"/>
      </w:pPr>
    </w:p>
    <w:p w14:paraId="37E3CFEA" w14:textId="77777777" w:rsidR="009A6A0A" w:rsidRDefault="009A6A0A" w:rsidP="00B5001B">
      <w:pPr>
        <w:pStyle w:val="Graphicplaceholder"/>
      </w:pPr>
    </w:p>
    <w:p w14:paraId="131F252D" w14:textId="77777777" w:rsidR="009A6A0A" w:rsidRDefault="009A6A0A" w:rsidP="00B5001B">
      <w:pPr>
        <w:pStyle w:val="Graphicplaceholder"/>
      </w:pPr>
    </w:p>
    <w:p w14:paraId="33941245" w14:textId="77777777" w:rsidR="009A6A0A" w:rsidRDefault="009A6A0A" w:rsidP="00B5001B">
      <w:pPr>
        <w:pStyle w:val="Graphicplaceholder"/>
      </w:pPr>
    </w:p>
    <w:p w14:paraId="2341B2A9" w14:textId="77777777" w:rsidR="009A6A0A" w:rsidRDefault="009A6A0A" w:rsidP="00B5001B">
      <w:pPr>
        <w:pStyle w:val="Graphicplaceholder"/>
      </w:pPr>
    </w:p>
    <w:p w14:paraId="642E9C4B" w14:textId="77777777" w:rsidR="009A6A0A" w:rsidRDefault="009A6A0A" w:rsidP="00B5001B">
      <w:pPr>
        <w:pStyle w:val="Graphicplaceholder"/>
      </w:pPr>
    </w:p>
    <w:p w14:paraId="3F8E329C" w14:textId="77777777" w:rsidR="009A6A0A" w:rsidRDefault="009A6A0A" w:rsidP="00B5001B">
      <w:pPr>
        <w:pStyle w:val="Graphicplaceholder"/>
      </w:pPr>
    </w:p>
    <w:p w14:paraId="4108342F" w14:textId="77777777" w:rsidR="009A6A0A" w:rsidRDefault="009A6A0A" w:rsidP="00B5001B">
      <w:pPr>
        <w:pStyle w:val="Graphicplaceholder"/>
      </w:pPr>
    </w:p>
    <w:p w14:paraId="3F01C283" w14:textId="77777777" w:rsidR="009A6A0A" w:rsidRDefault="009A6A0A" w:rsidP="00B5001B">
      <w:pPr>
        <w:pStyle w:val="Graphicplaceholder"/>
      </w:pPr>
    </w:p>
    <w:p w14:paraId="1A8EF092" w14:textId="77777777" w:rsidR="009A6A0A" w:rsidRDefault="009A6A0A" w:rsidP="00B5001B">
      <w:pPr>
        <w:pStyle w:val="Graphicplaceholder"/>
      </w:pPr>
    </w:p>
    <w:p w14:paraId="7B2C35FD" w14:textId="77777777" w:rsidR="009A6A0A" w:rsidRDefault="009A6A0A" w:rsidP="00B5001B">
      <w:pPr>
        <w:pStyle w:val="Graphicplaceholder"/>
      </w:pPr>
    </w:p>
    <w:p w14:paraId="0F5EF5BD" w14:textId="77777777" w:rsidR="009A6A0A" w:rsidRDefault="009A6A0A" w:rsidP="00B5001B">
      <w:pPr>
        <w:pStyle w:val="Graphicplaceholder"/>
      </w:pPr>
    </w:p>
    <w:p w14:paraId="39CB5371" w14:textId="77777777" w:rsidR="009A6A0A" w:rsidRDefault="009A6A0A" w:rsidP="00B5001B">
      <w:pPr>
        <w:pStyle w:val="Graphicplaceholder"/>
      </w:pPr>
    </w:p>
    <w:p w14:paraId="1DD05CF4" w14:textId="77777777" w:rsidR="009A6A0A" w:rsidRDefault="009A6A0A" w:rsidP="00B5001B">
      <w:pPr>
        <w:pStyle w:val="Graphicplaceholder"/>
      </w:pPr>
    </w:p>
    <w:p w14:paraId="21E75D98" w14:textId="77777777" w:rsidR="009A6A0A" w:rsidRDefault="009A6A0A" w:rsidP="00B5001B">
      <w:pPr>
        <w:pStyle w:val="Graphicplaceholder"/>
      </w:pPr>
    </w:p>
    <w:p w14:paraId="03CDAC05" w14:textId="77777777" w:rsidR="009A6A0A" w:rsidRDefault="009A6A0A" w:rsidP="00B5001B">
      <w:pPr>
        <w:pStyle w:val="Graphicplaceholder"/>
      </w:pPr>
    </w:p>
    <w:p w14:paraId="7445485B" w14:textId="77777777" w:rsidR="009A6A0A" w:rsidRDefault="009A6A0A" w:rsidP="00B5001B">
      <w:pPr>
        <w:pStyle w:val="Graphicplaceholder"/>
      </w:pPr>
    </w:p>
    <w:p w14:paraId="6B41B03A" w14:textId="77777777" w:rsidR="009A6A0A" w:rsidRDefault="009A6A0A" w:rsidP="00B5001B">
      <w:pPr>
        <w:pStyle w:val="Graphicplaceholder"/>
      </w:pPr>
    </w:p>
    <w:p w14:paraId="0B1C2E51" w14:textId="77777777" w:rsidR="009A6A0A" w:rsidRDefault="009A6A0A" w:rsidP="00B5001B">
      <w:pPr>
        <w:pStyle w:val="Graphicplaceholder"/>
      </w:pPr>
    </w:p>
    <w:p w14:paraId="3B00755B" w14:textId="77777777" w:rsidR="00DD60E5" w:rsidRDefault="00DD60E5">
      <w:r>
        <w:br w:type="page"/>
      </w:r>
    </w:p>
    <w:p w14:paraId="1BA2EFF7" w14:textId="77777777" w:rsidR="003528F3" w:rsidRDefault="003528F3" w:rsidP="00DD60E5">
      <w:pPr>
        <w:pStyle w:val="Graphicplaceholde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9A6A0A" w14:paraId="177CE343" w14:textId="77777777" w:rsidTr="00601BE6">
        <w:trPr>
          <w:trHeight w:val="2318"/>
          <w:jc w:val="center"/>
        </w:trPr>
        <w:tc>
          <w:tcPr>
            <w:tcW w:w="5778" w:type="dxa"/>
            <w:tcMar>
              <w:top w:w="0" w:type="dxa"/>
              <w:left w:w="115" w:type="dxa"/>
              <w:right w:w="115" w:type="dxa"/>
            </w:tcMar>
            <w:vAlign w:val="center"/>
          </w:tcPr>
          <w:p w14:paraId="1B7BE68B" w14:textId="0B0D7DBD" w:rsidR="009A6A0A" w:rsidRPr="00B5001B" w:rsidRDefault="009A6A0A" w:rsidP="00601BE6">
            <w:pPr>
              <w:pStyle w:val="Heading1"/>
            </w:pPr>
            <w:r>
              <w:t>Project organization chart</w:t>
            </w:r>
          </w:p>
        </w:tc>
        <w:tc>
          <w:tcPr>
            <w:tcW w:w="4302" w:type="dxa"/>
            <w:tcMar>
              <w:top w:w="0" w:type="dxa"/>
              <w:left w:w="115" w:type="dxa"/>
              <w:right w:w="115" w:type="dxa"/>
            </w:tcMar>
            <w:vAlign w:val="center"/>
          </w:tcPr>
          <w:p w14:paraId="7B4815E5" w14:textId="77777777" w:rsidR="009A6A0A" w:rsidRPr="00B5001B" w:rsidRDefault="009A6A0A" w:rsidP="00601BE6">
            <w:pPr>
              <w:pStyle w:val="BlueEmphasis"/>
            </w:pPr>
          </w:p>
        </w:tc>
      </w:tr>
      <w:tr w:rsidR="009A6A0A" w:rsidRPr="00F64162" w14:paraId="54B1C121" w14:textId="77777777" w:rsidTr="00601BE6">
        <w:trPr>
          <w:trHeight w:val="144"/>
          <w:jc w:val="center"/>
        </w:trPr>
        <w:tc>
          <w:tcPr>
            <w:tcW w:w="10080" w:type="dxa"/>
            <w:gridSpan w:val="2"/>
            <w:shd w:val="clear" w:color="auto" w:fill="auto"/>
            <w:tcMar>
              <w:top w:w="0" w:type="dxa"/>
              <w:left w:w="115" w:type="dxa"/>
              <w:right w:w="115" w:type="dxa"/>
            </w:tcMar>
            <w:vAlign w:val="center"/>
          </w:tcPr>
          <w:p w14:paraId="2D273890" w14:textId="77777777" w:rsidR="009A6A0A" w:rsidRPr="00FE15D6" w:rsidRDefault="009A6A0A" w:rsidP="00601BE6">
            <w:pPr>
              <w:rPr>
                <w:rFonts w:asciiTheme="majorHAnsi" w:hAnsiTheme="majorHAnsi"/>
                <w:b/>
                <w:bCs/>
                <w:noProof/>
                <w:sz w:val="20"/>
                <w:szCs w:val="16"/>
              </w:rPr>
            </w:pPr>
          </w:p>
        </w:tc>
      </w:tr>
    </w:tbl>
    <w:p w14:paraId="5B85CE91" w14:textId="61D3CCD6" w:rsidR="009A6A0A" w:rsidRDefault="009A6A0A" w:rsidP="00DD60E5">
      <w:pPr>
        <w:pStyle w:val="Graphicplaceholder"/>
      </w:pPr>
    </w:p>
    <w:p w14:paraId="15662867" w14:textId="77777777" w:rsidR="009A6A0A" w:rsidRDefault="009A6A0A">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9A6A0A" w14:paraId="565C4C86" w14:textId="77777777" w:rsidTr="00601BE6">
        <w:trPr>
          <w:trHeight w:val="2318"/>
          <w:jc w:val="center"/>
        </w:trPr>
        <w:tc>
          <w:tcPr>
            <w:tcW w:w="5778" w:type="dxa"/>
            <w:tcMar>
              <w:top w:w="0" w:type="dxa"/>
              <w:left w:w="115" w:type="dxa"/>
              <w:right w:w="115" w:type="dxa"/>
            </w:tcMar>
            <w:vAlign w:val="center"/>
          </w:tcPr>
          <w:p w14:paraId="6ADC9972" w14:textId="77777777" w:rsidR="009A6A0A" w:rsidRPr="00B5001B" w:rsidRDefault="009A6A0A" w:rsidP="00601BE6">
            <w:pPr>
              <w:pStyle w:val="Heading1"/>
            </w:pPr>
            <w:sdt>
              <w:sdtPr>
                <w:id w:val="1677454140"/>
                <w:placeholder>
                  <w:docPart w:val="F0F9BC1973E240B69AB699C481061F2C"/>
                </w:placeholder>
                <w15:appearance w15:val="hidden"/>
              </w:sdtPr>
              <w:sdtContent>
                <w:r>
                  <w:t>Problems and requirements list</w:t>
                </w:r>
              </w:sdtContent>
            </w:sdt>
            <w:r w:rsidRPr="00B5001B">
              <w:t xml:space="preserve"> </w:t>
            </w:r>
          </w:p>
        </w:tc>
        <w:tc>
          <w:tcPr>
            <w:tcW w:w="4302" w:type="dxa"/>
            <w:tcMar>
              <w:top w:w="0" w:type="dxa"/>
              <w:left w:w="115" w:type="dxa"/>
              <w:right w:w="115" w:type="dxa"/>
            </w:tcMar>
            <w:vAlign w:val="center"/>
          </w:tcPr>
          <w:p w14:paraId="2BF7A406" w14:textId="77777777" w:rsidR="009A6A0A" w:rsidRPr="00B5001B" w:rsidRDefault="009A6A0A" w:rsidP="00601BE6">
            <w:pPr>
              <w:pStyle w:val="BlueEmphasis"/>
            </w:pPr>
          </w:p>
        </w:tc>
      </w:tr>
      <w:tr w:rsidR="009A6A0A" w:rsidRPr="00F64162" w14:paraId="0393D8BD" w14:textId="77777777" w:rsidTr="00601BE6">
        <w:trPr>
          <w:trHeight w:val="144"/>
          <w:jc w:val="center"/>
        </w:trPr>
        <w:tc>
          <w:tcPr>
            <w:tcW w:w="10080" w:type="dxa"/>
            <w:gridSpan w:val="2"/>
            <w:shd w:val="clear" w:color="auto" w:fill="auto"/>
            <w:tcMar>
              <w:top w:w="0" w:type="dxa"/>
              <w:left w:w="115" w:type="dxa"/>
              <w:right w:w="115" w:type="dxa"/>
            </w:tcMar>
            <w:vAlign w:val="center"/>
          </w:tcPr>
          <w:p w14:paraId="2DF0A26C" w14:textId="77777777" w:rsidR="009A6A0A" w:rsidRPr="00FE15D6" w:rsidRDefault="009A6A0A" w:rsidP="00601BE6">
            <w:pPr>
              <w:rPr>
                <w:rFonts w:asciiTheme="majorHAnsi" w:hAnsiTheme="majorHAnsi"/>
                <w:b/>
                <w:bCs/>
                <w:noProof/>
                <w:sz w:val="20"/>
                <w:szCs w:val="16"/>
              </w:rPr>
            </w:pPr>
          </w:p>
        </w:tc>
      </w:tr>
    </w:tbl>
    <w:p w14:paraId="5DE97FAC" w14:textId="15F054DA" w:rsidR="008A503C" w:rsidRDefault="008A503C" w:rsidP="00DD60E5">
      <w:pPr>
        <w:pStyle w:val="Graphicplaceholder"/>
      </w:pPr>
    </w:p>
    <w:p w14:paraId="3FF3EEE2" w14:textId="77777777" w:rsidR="008A503C" w:rsidRDefault="008A503C">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6805"/>
        <w:gridCol w:w="3275"/>
      </w:tblGrid>
      <w:tr w:rsidR="008A503C" w14:paraId="01683B3E" w14:textId="77777777" w:rsidTr="00601BE6">
        <w:trPr>
          <w:trHeight w:val="2318"/>
          <w:jc w:val="center"/>
        </w:trPr>
        <w:tc>
          <w:tcPr>
            <w:tcW w:w="5778" w:type="dxa"/>
            <w:tcMar>
              <w:top w:w="0" w:type="dxa"/>
              <w:left w:w="115" w:type="dxa"/>
              <w:right w:w="115" w:type="dxa"/>
            </w:tcMar>
            <w:vAlign w:val="center"/>
          </w:tcPr>
          <w:p w14:paraId="757E28AE" w14:textId="1E4078D1" w:rsidR="008A503C" w:rsidRPr="00B5001B" w:rsidRDefault="008A503C" w:rsidP="00601BE6">
            <w:pPr>
              <w:pStyle w:val="Heading1"/>
            </w:pPr>
            <w:r>
              <w:lastRenderedPageBreak/>
              <w:t>Responsabilities matrix</w:t>
            </w:r>
          </w:p>
        </w:tc>
        <w:tc>
          <w:tcPr>
            <w:tcW w:w="4302" w:type="dxa"/>
            <w:tcMar>
              <w:top w:w="0" w:type="dxa"/>
              <w:left w:w="115" w:type="dxa"/>
              <w:right w:w="115" w:type="dxa"/>
            </w:tcMar>
            <w:vAlign w:val="center"/>
          </w:tcPr>
          <w:p w14:paraId="03EBA010" w14:textId="77777777" w:rsidR="008A503C" w:rsidRPr="00B5001B" w:rsidRDefault="008A503C" w:rsidP="00601BE6">
            <w:pPr>
              <w:pStyle w:val="BlueEmphasis"/>
            </w:pPr>
          </w:p>
        </w:tc>
      </w:tr>
      <w:tr w:rsidR="008A503C" w:rsidRPr="00F64162" w14:paraId="4651EB22" w14:textId="77777777" w:rsidTr="00601BE6">
        <w:trPr>
          <w:trHeight w:val="144"/>
          <w:jc w:val="center"/>
        </w:trPr>
        <w:tc>
          <w:tcPr>
            <w:tcW w:w="10080" w:type="dxa"/>
            <w:gridSpan w:val="2"/>
            <w:shd w:val="clear" w:color="auto" w:fill="auto"/>
            <w:tcMar>
              <w:top w:w="0" w:type="dxa"/>
              <w:left w:w="115" w:type="dxa"/>
              <w:right w:w="115" w:type="dxa"/>
            </w:tcMar>
            <w:vAlign w:val="center"/>
          </w:tcPr>
          <w:p w14:paraId="16B55A32" w14:textId="77777777" w:rsidR="008A503C" w:rsidRPr="00FE15D6" w:rsidRDefault="008A503C" w:rsidP="00601BE6">
            <w:pPr>
              <w:rPr>
                <w:rFonts w:asciiTheme="majorHAnsi" w:hAnsiTheme="majorHAnsi"/>
                <w:b/>
                <w:bCs/>
                <w:noProof/>
                <w:sz w:val="20"/>
                <w:szCs w:val="16"/>
              </w:rPr>
            </w:pPr>
          </w:p>
        </w:tc>
      </w:tr>
    </w:tbl>
    <w:p w14:paraId="1C3770D5" w14:textId="09000ACA" w:rsidR="008A503C" w:rsidRDefault="008A503C" w:rsidP="00DD60E5">
      <w:pPr>
        <w:pStyle w:val="Graphicplaceholder"/>
      </w:pPr>
    </w:p>
    <w:p w14:paraId="61AA9131" w14:textId="77777777" w:rsidR="008A503C" w:rsidRDefault="008A503C">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8A503C" w14:paraId="34072BBF" w14:textId="77777777" w:rsidTr="00601BE6">
        <w:trPr>
          <w:trHeight w:val="2318"/>
          <w:jc w:val="center"/>
        </w:trPr>
        <w:tc>
          <w:tcPr>
            <w:tcW w:w="5778" w:type="dxa"/>
            <w:tcMar>
              <w:top w:w="0" w:type="dxa"/>
              <w:left w:w="115" w:type="dxa"/>
              <w:right w:w="115" w:type="dxa"/>
            </w:tcMar>
            <w:vAlign w:val="center"/>
          </w:tcPr>
          <w:p w14:paraId="515DB7BD" w14:textId="53150E94" w:rsidR="008A503C" w:rsidRPr="00B5001B" w:rsidRDefault="008A503C" w:rsidP="00601BE6">
            <w:pPr>
              <w:pStyle w:val="Heading1"/>
            </w:pPr>
            <w:sdt>
              <w:sdtPr>
                <w:id w:val="-819889271"/>
                <w:placeholder>
                  <w:docPart w:val="68F158C1065D4EE69C226101098751A1"/>
                </w:placeholder>
                <w15:appearance w15:val="hidden"/>
              </w:sdtPr>
              <w:sdtContent>
                <w:r>
                  <w:t>Pro</w:t>
                </w:r>
                <w:r w:rsidR="005E03C6">
                  <w:t>ject schedule</w:t>
                </w:r>
              </w:sdtContent>
            </w:sdt>
            <w:r w:rsidRPr="00B5001B">
              <w:t xml:space="preserve"> </w:t>
            </w:r>
          </w:p>
        </w:tc>
        <w:tc>
          <w:tcPr>
            <w:tcW w:w="4302" w:type="dxa"/>
            <w:tcMar>
              <w:top w:w="0" w:type="dxa"/>
              <w:left w:w="115" w:type="dxa"/>
              <w:right w:w="115" w:type="dxa"/>
            </w:tcMar>
            <w:vAlign w:val="center"/>
          </w:tcPr>
          <w:p w14:paraId="135EB9B6" w14:textId="77777777" w:rsidR="008A503C" w:rsidRPr="00B5001B" w:rsidRDefault="008A503C" w:rsidP="00601BE6">
            <w:pPr>
              <w:pStyle w:val="BlueEmphasis"/>
            </w:pPr>
          </w:p>
        </w:tc>
      </w:tr>
      <w:tr w:rsidR="008A503C" w:rsidRPr="00F64162" w14:paraId="59D2A25F" w14:textId="77777777" w:rsidTr="00601BE6">
        <w:trPr>
          <w:trHeight w:val="144"/>
          <w:jc w:val="center"/>
        </w:trPr>
        <w:tc>
          <w:tcPr>
            <w:tcW w:w="10080" w:type="dxa"/>
            <w:gridSpan w:val="2"/>
            <w:shd w:val="clear" w:color="auto" w:fill="auto"/>
            <w:tcMar>
              <w:top w:w="0" w:type="dxa"/>
              <w:left w:w="115" w:type="dxa"/>
              <w:right w:w="115" w:type="dxa"/>
            </w:tcMar>
            <w:vAlign w:val="center"/>
          </w:tcPr>
          <w:p w14:paraId="122613CF" w14:textId="77777777" w:rsidR="008A503C" w:rsidRPr="00FE15D6" w:rsidRDefault="008A503C" w:rsidP="00601BE6">
            <w:pPr>
              <w:rPr>
                <w:rFonts w:asciiTheme="majorHAnsi" w:hAnsiTheme="majorHAnsi"/>
                <w:b/>
                <w:bCs/>
                <w:noProof/>
                <w:sz w:val="20"/>
                <w:szCs w:val="16"/>
              </w:rPr>
            </w:pPr>
          </w:p>
        </w:tc>
      </w:tr>
    </w:tbl>
    <w:p w14:paraId="6669EEEE" w14:textId="1DCA796B" w:rsidR="005E03C6" w:rsidRDefault="005E03C6" w:rsidP="00DD60E5">
      <w:pPr>
        <w:pStyle w:val="Graphicplaceholder"/>
      </w:pPr>
    </w:p>
    <w:p w14:paraId="7BA0C25A" w14:textId="77777777" w:rsidR="005E03C6" w:rsidRDefault="005E03C6">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5E03C6" w14:paraId="2CD5245E" w14:textId="77777777" w:rsidTr="00601BE6">
        <w:trPr>
          <w:trHeight w:val="2318"/>
          <w:jc w:val="center"/>
        </w:trPr>
        <w:tc>
          <w:tcPr>
            <w:tcW w:w="5778" w:type="dxa"/>
            <w:tcMar>
              <w:top w:w="0" w:type="dxa"/>
              <w:left w:w="115" w:type="dxa"/>
              <w:right w:w="115" w:type="dxa"/>
            </w:tcMar>
            <w:vAlign w:val="center"/>
          </w:tcPr>
          <w:p w14:paraId="0FE7383E" w14:textId="511036EA" w:rsidR="005E03C6" w:rsidRPr="00B5001B" w:rsidRDefault="005E03C6" w:rsidP="00601BE6">
            <w:pPr>
              <w:pStyle w:val="Heading1"/>
            </w:pPr>
            <w:r>
              <w:lastRenderedPageBreak/>
              <w:t>Work breakdown structure</w:t>
            </w:r>
          </w:p>
        </w:tc>
        <w:tc>
          <w:tcPr>
            <w:tcW w:w="4302" w:type="dxa"/>
            <w:tcMar>
              <w:top w:w="0" w:type="dxa"/>
              <w:left w:w="115" w:type="dxa"/>
              <w:right w:w="115" w:type="dxa"/>
            </w:tcMar>
            <w:vAlign w:val="center"/>
          </w:tcPr>
          <w:p w14:paraId="34654A03" w14:textId="77777777" w:rsidR="005E03C6" w:rsidRPr="00B5001B" w:rsidRDefault="005E03C6" w:rsidP="00601BE6">
            <w:pPr>
              <w:pStyle w:val="BlueEmphasis"/>
            </w:pPr>
          </w:p>
        </w:tc>
      </w:tr>
      <w:tr w:rsidR="005E03C6" w:rsidRPr="00F64162" w14:paraId="59A5C928" w14:textId="77777777" w:rsidTr="00601BE6">
        <w:trPr>
          <w:trHeight w:val="144"/>
          <w:jc w:val="center"/>
        </w:trPr>
        <w:tc>
          <w:tcPr>
            <w:tcW w:w="10080" w:type="dxa"/>
            <w:gridSpan w:val="2"/>
            <w:shd w:val="clear" w:color="auto" w:fill="auto"/>
            <w:tcMar>
              <w:top w:w="0" w:type="dxa"/>
              <w:left w:w="115" w:type="dxa"/>
              <w:right w:w="115" w:type="dxa"/>
            </w:tcMar>
            <w:vAlign w:val="center"/>
          </w:tcPr>
          <w:p w14:paraId="07E0E45F" w14:textId="77777777" w:rsidR="005E03C6" w:rsidRPr="00FE15D6" w:rsidRDefault="005E03C6" w:rsidP="00601BE6">
            <w:pPr>
              <w:rPr>
                <w:rFonts w:asciiTheme="majorHAnsi" w:hAnsiTheme="majorHAnsi"/>
                <w:b/>
                <w:bCs/>
                <w:noProof/>
                <w:sz w:val="20"/>
                <w:szCs w:val="16"/>
              </w:rPr>
            </w:pPr>
          </w:p>
        </w:tc>
      </w:tr>
    </w:tbl>
    <w:p w14:paraId="627AD857" w14:textId="4F5C3A2E" w:rsidR="005E03C6" w:rsidRDefault="005E03C6" w:rsidP="00DD60E5">
      <w:pPr>
        <w:pStyle w:val="Graphicplaceholder"/>
      </w:pPr>
    </w:p>
    <w:p w14:paraId="2030E263" w14:textId="77777777" w:rsidR="005E03C6" w:rsidRDefault="005E03C6">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5E03C6" w14:paraId="5F9CC745" w14:textId="77777777" w:rsidTr="00601BE6">
        <w:trPr>
          <w:trHeight w:val="2318"/>
          <w:jc w:val="center"/>
        </w:trPr>
        <w:tc>
          <w:tcPr>
            <w:tcW w:w="5778" w:type="dxa"/>
            <w:tcMar>
              <w:top w:w="0" w:type="dxa"/>
              <w:left w:w="115" w:type="dxa"/>
              <w:right w:w="115" w:type="dxa"/>
            </w:tcMar>
            <w:vAlign w:val="center"/>
          </w:tcPr>
          <w:p w14:paraId="2B39069D" w14:textId="2965C657" w:rsidR="005E03C6" w:rsidRPr="00B5001B" w:rsidRDefault="005E03C6" w:rsidP="00601BE6">
            <w:pPr>
              <w:pStyle w:val="Heading1"/>
            </w:pPr>
            <w:sdt>
              <w:sdtPr>
                <w:id w:val="483593107"/>
                <w:placeholder>
                  <w:docPart w:val="C99F6AE3D0E74F2789CD633AD2D24911"/>
                </w:placeholder>
                <w15:appearance w15:val="hidden"/>
              </w:sdtPr>
              <w:sdtContent>
                <w:r w:rsidR="005572AA">
                  <w:t>Business Case</w:t>
                </w:r>
              </w:sdtContent>
            </w:sdt>
            <w:r w:rsidRPr="00B5001B">
              <w:t xml:space="preserve"> </w:t>
            </w:r>
          </w:p>
        </w:tc>
        <w:tc>
          <w:tcPr>
            <w:tcW w:w="4302" w:type="dxa"/>
            <w:tcMar>
              <w:top w:w="0" w:type="dxa"/>
              <w:left w:w="115" w:type="dxa"/>
              <w:right w:w="115" w:type="dxa"/>
            </w:tcMar>
            <w:vAlign w:val="center"/>
          </w:tcPr>
          <w:p w14:paraId="45BF86A2" w14:textId="77777777" w:rsidR="005E03C6" w:rsidRPr="00B5001B" w:rsidRDefault="005E03C6" w:rsidP="00601BE6">
            <w:pPr>
              <w:pStyle w:val="BlueEmphasis"/>
            </w:pPr>
          </w:p>
        </w:tc>
      </w:tr>
      <w:tr w:rsidR="005E03C6" w:rsidRPr="00F64162" w14:paraId="325F8FAC" w14:textId="77777777" w:rsidTr="00601BE6">
        <w:trPr>
          <w:trHeight w:val="144"/>
          <w:jc w:val="center"/>
        </w:trPr>
        <w:tc>
          <w:tcPr>
            <w:tcW w:w="10080" w:type="dxa"/>
            <w:gridSpan w:val="2"/>
            <w:shd w:val="clear" w:color="auto" w:fill="auto"/>
            <w:tcMar>
              <w:top w:w="0" w:type="dxa"/>
              <w:left w:w="115" w:type="dxa"/>
              <w:right w:w="115" w:type="dxa"/>
            </w:tcMar>
            <w:vAlign w:val="center"/>
          </w:tcPr>
          <w:p w14:paraId="1C959AC7" w14:textId="77777777" w:rsidR="005E03C6" w:rsidRPr="00FE15D6" w:rsidRDefault="005E03C6" w:rsidP="00601BE6">
            <w:pPr>
              <w:rPr>
                <w:rFonts w:asciiTheme="majorHAnsi" w:hAnsiTheme="majorHAnsi"/>
                <w:b/>
                <w:bCs/>
                <w:noProof/>
                <w:sz w:val="20"/>
                <w:szCs w:val="16"/>
              </w:rPr>
            </w:pPr>
          </w:p>
        </w:tc>
      </w:tr>
    </w:tbl>
    <w:p w14:paraId="7E48F141" w14:textId="64928248" w:rsidR="005572AA" w:rsidRDefault="005572AA" w:rsidP="00DD60E5">
      <w:pPr>
        <w:pStyle w:val="Graphicplaceholder"/>
      </w:pPr>
    </w:p>
    <w:p w14:paraId="639CFB97" w14:textId="77777777" w:rsidR="005572AA" w:rsidRDefault="005572AA">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5572AA" w14:paraId="20B7FA20" w14:textId="77777777" w:rsidTr="00601BE6">
        <w:trPr>
          <w:trHeight w:val="2318"/>
          <w:jc w:val="center"/>
        </w:trPr>
        <w:tc>
          <w:tcPr>
            <w:tcW w:w="5778" w:type="dxa"/>
            <w:tcMar>
              <w:top w:w="0" w:type="dxa"/>
              <w:left w:w="115" w:type="dxa"/>
              <w:right w:w="115" w:type="dxa"/>
            </w:tcMar>
            <w:vAlign w:val="center"/>
          </w:tcPr>
          <w:p w14:paraId="599989AC" w14:textId="015C4454" w:rsidR="005572AA" w:rsidRPr="00B5001B" w:rsidRDefault="005572AA" w:rsidP="00601BE6">
            <w:pPr>
              <w:pStyle w:val="Heading1"/>
            </w:pPr>
            <w:r>
              <w:lastRenderedPageBreak/>
              <w:t>Issue logs</w:t>
            </w:r>
          </w:p>
        </w:tc>
        <w:tc>
          <w:tcPr>
            <w:tcW w:w="4302" w:type="dxa"/>
            <w:tcMar>
              <w:top w:w="0" w:type="dxa"/>
              <w:left w:w="115" w:type="dxa"/>
              <w:right w:w="115" w:type="dxa"/>
            </w:tcMar>
            <w:vAlign w:val="center"/>
          </w:tcPr>
          <w:p w14:paraId="724373A2" w14:textId="77777777" w:rsidR="005572AA" w:rsidRPr="00B5001B" w:rsidRDefault="005572AA" w:rsidP="00601BE6">
            <w:pPr>
              <w:pStyle w:val="BlueEmphasis"/>
            </w:pPr>
          </w:p>
        </w:tc>
      </w:tr>
      <w:tr w:rsidR="005572AA" w:rsidRPr="00F64162" w14:paraId="1602C4D3" w14:textId="77777777" w:rsidTr="00601BE6">
        <w:trPr>
          <w:trHeight w:val="144"/>
          <w:jc w:val="center"/>
        </w:trPr>
        <w:tc>
          <w:tcPr>
            <w:tcW w:w="10080" w:type="dxa"/>
            <w:gridSpan w:val="2"/>
            <w:shd w:val="clear" w:color="auto" w:fill="auto"/>
            <w:tcMar>
              <w:top w:w="0" w:type="dxa"/>
              <w:left w:w="115" w:type="dxa"/>
              <w:right w:w="115" w:type="dxa"/>
            </w:tcMar>
            <w:vAlign w:val="center"/>
          </w:tcPr>
          <w:p w14:paraId="4D03633C" w14:textId="77777777" w:rsidR="005572AA" w:rsidRPr="00FE15D6" w:rsidRDefault="005572AA" w:rsidP="00601BE6">
            <w:pPr>
              <w:rPr>
                <w:rFonts w:asciiTheme="majorHAnsi" w:hAnsiTheme="majorHAnsi"/>
                <w:b/>
                <w:bCs/>
                <w:noProof/>
                <w:sz w:val="20"/>
                <w:szCs w:val="16"/>
              </w:rPr>
            </w:pPr>
          </w:p>
        </w:tc>
      </w:tr>
    </w:tbl>
    <w:p w14:paraId="283717A3" w14:textId="524FA596" w:rsidR="005572AA" w:rsidRDefault="005572AA" w:rsidP="00DD60E5">
      <w:pPr>
        <w:pStyle w:val="Graphicplaceholder"/>
      </w:pPr>
    </w:p>
    <w:p w14:paraId="54904FBF" w14:textId="77777777" w:rsidR="005572AA" w:rsidRDefault="005572AA">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095E27" w14:paraId="68B1F7D8" w14:textId="77777777" w:rsidTr="00601BE6">
        <w:trPr>
          <w:trHeight w:val="2318"/>
          <w:jc w:val="center"/>
        </w:trPr>
        <w:tc>
          <w:tcPr>
            <w:tcW w:w="5778" w:type="dxa"/>
            <w:tcMar>
              <w:top w:w="0" w:type="dxa"/>
              <w:left w:w="115" w:type="dxa"/>
              <w:right w:w="115" w:type="dxa"/>
            </w:tcMar>
            <w:vAlign w:val="center"/>
          </w:tcPr>
          <w:p w14:paraId="4A2BD2A9" w14:textId="1C603E0A" w:rsidR="00095E27" w:rsidRPr="00B5001B" w:rsidRDefault="00095E27" w:rsidP="00601BE6">
            <w:pPr>
              <w:pStyle w:val="Heading1"/>
            </w:pPr>
            <w:r>
              <w:lastRenderedPageBreak/>
              <w:t>Problem logs</w:t>
            </w:r>
          </w:p>
        </w:tc>
        <w:tc>
          <w:tcPr>
            <w:tcW w:w="4302" w:type="dxa"/>
            <w:tcMar>
              <w:top w:w="0" w:type="dxa"/>
              <w:left w:w="115" w:type="dxa"/>
              <w:right w:w="115" w:type="dxa"/>
            </w:tcMar>
            <w:vAlign w:val="center"/>
          </w:tcPr>
          <w:p w14:paraId="0E3D8207" w14:textId="77777777" w:rsidR="00095E27" w:rsidRPr="00B5001B" w:rsidRDefault="00095E27" w:rsidP="00601BE6">
            <w:pPr>
              <w:pStyle w:val="BlueEmphasis"/>
            </w:pPr>
          </w:p>
        </w:tc>
      </w:tr>
      <w:tr w:rsidR="00095E27" w:rsidRPr="00F64162" w14:paraId="13E88CF9" w14:textId="77777777" w:rsidTr="00601BE6">
        <w:trPr>
          <w:trHeight w:val="144"/>
          <w:jc w:val="center"/>
        </w:trPr>
        <w:tc>
          <w:tcPr>
            <w:tcW w:w="10080" w:type="dxa"/>
            <w:gridSpan w:val="2"/>
            <w:shd w:val="clear" w:color="auto" w:fill="auto"/>
            <w:tcMar>
              <w:top w:w="0" w:type="dxa"/>
              <w:left w:w="115" w:type="dxa"/>
              <w:right w:w="115" w:type="dxa"/>
            </w:tcMar>
            <w:vAlign w:val="center"/>
          </w:tcPr>
          <w:p w14:paraId="0E7E073E" w14:textId="77777777" w:rsidR="00095E27" w:rsidRPr="00FE15D6" w:rsidRDefault="00095E27" w:rsidP="00601BE6">
            <w:pPr>
              <w:rPr>
                <w:rFonts w:asciiTheme="majorHAnsi" w:hAnsiTheme="majorHAnsi"/>
                <w:b/>
                <w:bCs/>
                <w:noProof/>
                <w:sz w:val="20"/>
                <w:szCs w:val="16"/>
              </w:rPr>
            </w:pPr>
          </w:p>
        </w:tc>
      </w:tr>
    </w:tbl>
    <w:p w14:paraId="1D51484E" w14:textId="2B34B3E2" w:rsidR="00095E27" w:rsidRDefault="00095E27" w:rsidP="00DD60E5">
      <w:pPr>
        <w:pStyle w:val="Graphicplaceholder"/>
      </w:pPr>
    </w:p>
    <w:p w14:paraId="1FE5B1E8" w14:textId="77777777" w:rsidR="00095E27" w:rsidRDefault="00095E27">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095E27" w14:paraId="5848012B" w14:textId="77777777" w:rsidTr="00601BE6">
        <w:trPr>
          <w:trHeight w:val="2318"/>
          <w:jc w:val="center"/>
        </w:trPr>
        <w:tc>
          <w:tcPr>
            <w:tcW w:w="5778" w:type="dxa"/>
            <w:tcMar>
              <w:top w:w="0" w:type="dxa"/>
              <w:left w:w="115" w:type="dxa"/>
              <w:right w:w="115" w:type="dxa"/>
            </w:tcMar>
            <w:vAlign w:val="center"/>
          </w:tcPr>
          <w:p w14:paraId="0B80E2E9" w14:textId="134C7711" w:rsidR="00095E27" w:rsidRPr="00B5001B" w:rsidRDefault="00095E27" w:rsidP="00601BE6">
            <w:pPr>
              <w:pStyle w:val="Heading1"/>
            </w:pPr>
            <w:r>
              <w:lastRenderedPageBreak/>
              <w:t>Change logs</w:t>
            </w:r>
            <w:r w:rsidRPr="00B5001B">
              <w:t xml:space="preserve"> </w:t>
            </w:r>
          </w:p>
        </w:tc>
        <w:tc>
          <w:tcPr>
            <w:tcW w:w="4302" w:type="dxa"/>
            <w:tcMar>
              <w:top w:w="0" w:type="dxa"/>
              <w:left w:w="115" w:type="dxa"/>
              <w:right w:w="115" w:type="dxa"/>
            </w:tcMar>
            <w:vAlign w:val="center"/>
          </w:tcPr>
          <w:p w14:paraId="6A8DAD8E" w14:textId="77777777" w:rsidR="00095E27" w:rsidRPr="00B5001B" w:rsidRDefault="00095E27" w:rsidP="00601BE6">
            <w:pPr>
              <w:pStyle w:val="BlueEmphasis"/>
            </w:pPr>
          </w:p>
        </w:tc>
      </w:tr>
      <w:tr w:rsidR="00095E27" w:rsidRPr="00F64162" w14:paraId="074EDF9F" w14:textId="77777777" w:rsidTr="00601BE6">
        <w:trPr>
          <w:trHeight w:val="144"/>
          <w:jc w:val="center"/>
        </w:trPr>
        <w:tc>
          <w:tcPr>
            <w:tcW w:w="10080" w:type="dxa"/>
            <w:gridSpan w:val="2"/>
            <w:shd w:val="clear" w:color="auto" w:fill="auto"/>
            <w:tcMar>
              <w:top w:w="0" w:type="dxa"/>
              <w:left w:w="115" w:type="dxa"/>
              <w:right w:w="115" w:type="dxa"/>
            </w:tcMar>
            <w:vAlign w:val="center"/>
          </w:tcPr>
          <w:p w14:paraId="5D61ADA1" w14:textId="77777777" w:rsidR="00095E27" w:rsidRPr="00FE15D6" w:rsidRDefault="00095E27" w:rsidP="00601BE6">
            <w:pPr>
              <w:rPr>
                <w:rFonts w:asciiTheme="majorHAnsi" w:hAnsiTheme="majorHAnsi"/>
                <w:b/>
                <w:bCs/>
                <w:noProof/>
                <w:sz w:val="20"/>
                <w:szCs w:val="16"/>
              </w:rPr>
            </w:pPr>
          </w:p>
        </w:tc>
      </w:tr>
    </w:tbl>
    <w:p w14:paraId="2463FEDA" w14:textId="1DF29CDA" w:rsidR="00095E27" w:rsidRDefault="00095E27" w:rsidP="00DD60E5">
      <w:pPr>
        <w:pStyle w:val="Graphicplaceholder"/>
      </w:pPr>
    </w:p>
    <w:p w14:paraId="7F780832" w14:textId="77777777" w:rsidR="00095E27" w:rsidRDefault="00095E27">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A70598" w14:paraId="025773B0" w14:textId="77777777" w:rsidTr="00601BE6">
        <w:trPr>
          <w:trHeight w:val="2318"/>
          <w:jc w:val="center"/>
        </w:trPr>
        <w:tc>
          <w:tcPr>
            <w:tcW w:w="5778" w:type="dxa"/>
            <w:tcMar>
              <w:top w:w="0" w:type="dxa"/>
              <w:left w:w="115" w:type="dxa"/>
              <w:right w:w="115" w:type="dxa"/>
            </w:tcMar>
            <w:vAlign w:val="center"/>
          </w:tcPr>
          <w:p w14:paraId="2400DCCF" w14:textId="49D99DAD" w:rsidR="00A70598" w:rsidRPr="00B5001B" w:rsidRDefault="00A70598" w:rsidP="00601BE6">
            <w:pPr>
              <w:pStyle w:val="Heading1"/>
            </w:pPr>
            <w:r>
              <w:lastRenderedPageBreak/>
              <w:t>Entity relationship diagram</w:t>
            </w:r>
          </w:p>
        </w:tc>
        <w:tc>
          <w:tcPr>
            <w:tcW w:w="4302" w:type="dxa"/>
            <w:tcMar>
              <w:top w:w="0" w:type="dxa"/>
              <w:left w:w="115" w:type="dxa"/>
              <w:right w:w="115" w:type="dxa"/>
            </w:tcMar>
            <w:vAlign w:val="center"/>
          </w:tcPr>
          <w:p w14:paraId="5023A400" w14:textId="77777777" w:rsidR="00A70598" w:rsidRPr="00B5001B" w:rsidRDefault="00A70598" w:rsidP="00601BE6">
            <w:pPr>
              <w:pStyle w:val="BlueEmphasis"/>
            </w:pPr>
          </w:p>
        </w:tc>
      </w:tr>
      <w:tr w:rsidR="00A70598" w:rsidRPr="00F64162" w14:paraId="786EC927" w14:textId="77777777" w:rsidTr="00601BE6">
        <w:trPr>
          <w:trHeight w:val="144"/>
          <w:jc w:val="center"/>
        </w:trPr>
        <w:tc>
          <w:tcPr>
            <w:tcW w:w="10080" w:type="dxa"/>
            <w:gridSpan w:val="2"/>
            <w:shd w:val="clear" w:color="auto" w:fill="auto"/>
            <w:tcMar>
              <w:top w:w="0" w:type="dxa"/>
              <w:left w:w="115" w:type="dxa"/>
              <w:right w:w="115" w:type="dxa"/>
            </w:tcMar>
            <w:vAlign w:val="center"/>
          </w:tcPr>
          <w:p w14:paraId="6FFDD8B0" w14:textId="77777777" w:rsidR="00A70598" w:rsidRPr="00FE15D6" w:rsidRDefault="00A70598" w:rsidP="00601BE6">
            <w:pPr>
              <w:rPr>
                <w:rFonts w:asciiTheme="majorHAnsi" w:hAnsiTheme="majorHAnsi"/>
                <w:b/>
                <w:bCs/>
                <w:noProof/>
                <w:sz w:val="20"/>
                <w:szCs w:val="16"/>
              </w:rPr>
            </w:pPr>
          </w:p>
        </w:tc>
      </w:tr>
    </w:tbl>
    <w:p w14:paraId="1A71E1DD" w14:textId="4FB219A2" w:rsidR="00A70598" w:rsidRDefault="00A70598" w:rsidP="00DD60E5">
      <w:pPr>
        <w:pStyle w:val="Graphicplaceholder"/>
      </w:pPr>
    </w:p>
    <w:p w14:paraId="7E8E3EC1" w14:textId="77777777" w:rsidR="00A70598" w:rsidRDefault="00A70598">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10310"/>
        <w:gridCol w:w="236"/>
      </w:tblGrid>
      <w:tr w:rsidR="00A70598" w14:paraId="216195C1" w14:textId="77777777" w:rsidTr="00601BE6">
        <w:trPr>
          <w:trHeight w:val="2318"/>
          <w:jc w:val="center"/>
        </w:trPr>
        <w:tc>
          <w:tcPr>
            <w:tcW w:w="5778" w:type="dxa"/>
            <w:tcMar>
              <w:top w:w="0" w:type="dxa"/>
              <w:left w:w="115" w:type="dxa"/>
              <w:right w:w="115" w:type="dxa"/>
            </w:tcMar>
            <w:vAlign w:val="center"/>
          </w:tcPr>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A70598" w14:paraId="08D623C9" w14:textId="77777777" w:rsidTr="00601BE6">
              <w:trPr>
                <w:trHeight w:val="2318"/>
                <w:jc w:val="center"/>
              </w:trPr>
              <w:tc>
                <w:tcPr>
                  <w:tcW w:w="5778" w:type="dxa"/>
                  <w:tcMar>
                    <w:top w:w="0" w:type="dxa"/>
                    <w:left w:w="115" w:type="dxa"/>
                    <w:right w:w="115" w:type="dxa"/>
                  </w:tcMar>
                  <w:vAlign w:val="center"/>
                </w:tcPr>
                <w:p w14:paraId="7435F02F" w14:textId="0B4E34A2" w:rsidR="00A70598" w:rsidRPr="00B5001B" w:rsidRDefault="00A70598" w:rsidP="00A70598">
                  <w:pPr>
                    <w:pStyle w:val="Heading1"/>
                  </w:pPr>
                  <w:r>
                    <w:lastRenderedPageBreak/>
                    <w:t>Data dictionary</w:t>
                  </w:r>
                  <w:r w:rsidRPr="00B5001B">
                    <w:t xml:space="preserve"> </w:t>
                  </w:r>
                </w:p>
              </w:tc>
              <w:tc>
                <w:tcPr>
                  <w:tcW w:w="4302" w:type="dxa"/>
                  <w:tcMar>
                    <w:top w:w="0" w:type="dxa"/>
                    <w:left w:w="115" w:type="dxa"/>
                    <w:right w:w="115" w:type="dxa"/>
                  </w:tcMar>
                  <w:vAlign w:val="center"/>
                </w:tcPr>
                <w:p w14:paraId="544C2938" w14:textId="77777777" w:rsidR="00A70598" w:rsidRPr="00B5001B" w:rsidRDefault="00A70598" w:rsidP="00A70598">
                  <w:pPr>
                    <w:pStyle w:val="BlueEmphasis"/>
                  </w:pPr>
                </w:p>
              </w:tc>
            </w:tr>
            <w:tr w:rsidR="00A70598" w:rsidRPr="00F64162" w14:paraId="7B342EE6" w14:textId="77777777" w:rsidTr="00601BE6">
              <w:trPr>
                <w:trHeight w:val="144"/>
                <w:jc w:val="center"/>
              </w:trPr>
              <w:tc>
                <w:tcPr>
                  <w:tcW w:w="10080" w:type="dxa"/>
                  <w:gridSpan w:val="2"/>
                  <w:shd w:val="clear" w:color="auto" w:fill="auto"/>
                  <w:tcMar>
                    <w:top w:w="0" w:type="dxa"/>
                    <w:left w:w="115" w:type="dxa"/>
                    <w:right w:w="115" w:type="dxa"/>
                  </w:tcMar>
                  <w:vAlign w:val="center"/>
                </w:tcPr>
                <w:p w14:paraId="1A2792B7" w14:textId="77777777" w:rsidR="00A70598" w:rsidRPr="00FE15D6" w:rsidRDefault="00A70598" w:rsidP="00A70598">
                  <w:pPr>
                    <w:rPr>
                      <w:rFonts w:asciiTheme="majorHAnsi" w:hAnsiTheme="majorHAnsi"/>
                      <w:b/>
                      <w:bCs/>
                      <w:noProof/>
                      <w:sz w:val="20"/>
                      <w:szCs w:val="16"/>
                    </w:rPr>
                  </w:pPr>
                </w:p>
              </w:tc>
            </w:tr>
          </w:tbl>
          <w:p w14:paraId="04DE5877" w14:textId="6704A53E" w:rsidR="00A70598" w:rsidRPr="00B5001B" w:rsidRDefault="00A70598" w:rsidP="00601BE6">
            <w:pPr>
              <w:pStyle w:val="Heading1"/>
            </w:pPr>
          </w:p>
        </w:tc>
        <w:tc>
          <w:tcPr>
            <w:tcW w:w="4302" w:type="dxa"/>
            <w:tcMar>
              <w:top w:w="0" w:type="dxa"/>
              <w:left w:w="115" w:type="dxa"/>
              <w:right w:w="115" w:type="dxa"/>
            </w:tcMar>
            <w:vAlign w:val="center"/>
          </w:tcPr>
          <w:p w14:paraId="60F490BD" w14:textId="77777777" w:rsidR="00A70598" w:rsidRPr="00B5001B" w:rsidRDefault="00A70598" w:rsidP="00601BE6">
            <w:pPr>
              <w:pStyle w:val="BlueEmphasis"/>
            </w:pPr>
          </w:p>
        </w:tc>
      </w:tr>
      <w:tr w:rsidR="00A70598" w:rsidRPr="00F64162" w14:paraId="127B3288" w14:textId="77777777" w:rsidTr="00601BE6">
        <w:trPr>
          <w:trHeight w:val="144"/>
          <w:jc w:val="center"/>
        </w:trPr>
        <w:tc>
          <w:tcPr>
            <w:tcW w:w="10080" w:type="dxa"/>
            <w:gridSpan w:val="2"/>
            <w:shd w:val="clear" w:color="auto" w:fill="auto"/>
            <w:tcMar>
              <w:top w:w="0" w:type="dxa"/>
              <w:left w:w="115" w:type="dxa"/>
              <w:right w:w="115" w:type="dxa"/>
            </w:tcMar>
            <w:vAlign w:val="center"/>
          </w:tcPr>
          <w:p w14:paraId="37BAC097" w14:textId="77777777" w:rsidR="00A70598" w:rsidRPr="00FE15D6" w:rsidRDefault="00A70598" w:rsidP="00601BE6">
            <w:pPr>
              <w:rPr>
                <w:rFonts w:asciiTheme="majorHAnsi" w:hAnsiTheme="majorHAnsi"/>
                <w:b/>
                <w:bCs/>
                <w:noProof/>
                <w:sz w:val="20"/>
                <w:szCs w:val="16"/>
              </w:rPr>
            </w:pPr>
          </w:p>
        </w:tc>
      </w:tr>
    </w:tbl>
    <w:p w14:paraId="0451C2FD" w14:textId="7CB9711F" w:rsidR="00A70598" w:rsidRDefault="00A70598" w:rsidP="00DD60E5">
      <w:pPr>
        <w:pStyle w:val="Graphicplaceholder"/>
      </w:pPr>
    </w:p>
    <w:p w14:paraId="71359EFB" w14:textId="77777777" w:rsidR="00A70598" w:rsidRDefault="00A70598">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C54128" w14:paraId="4B745BD4" w14:textId="77777777" w:rsidTr="00601BE6">
        <w:trPr>
          <w:trHeight w:val="2318"/>
          <w:jc w:val="center"/>
        </w:trPr>
        <w:tc>
          <w:tcPr>
            <w:tcW w:w="5778" w:type="dxa"/>
            <w:tcMar>
              <w:top w:w="0" w:type="dxa"/>
              <w:left w:w="115" w:type="dxa"/>
              <w:right w:w="115" w:type="dxa"/>
            </w:tcMar>
            <w:vAlign w:val="center"/>
          </w:tcPr>
          <w:p w14:paraId="625FA84E" w14:textId="1D7B71CB" w:rsidR="00C54128" w:rsidRPr="00B5001B" w:rsidRDefault="00C54128" w:rsidP="00601BE6">
            <w:pPr>
              <w:pStyle w:val="Heading1"/>
            </w:pPr>
            <w:sdt>
              <w:sdtPr>
                <w:id w:val="-904680122"/>
                <w:placeholder>
                  <w:docPart w:val="25FBFF5057BE4483A3B7EACB61061486"/>
                </w:placeholder>
                <w15:appearance w15:val="hidden"/>
              </w:sdtPr>
              <w:sdtContent>
                <w:r>
                  <w:t>Data flow diagram</w:t>
                </w:r>
              </w:sdtContent>
            </w:sdt>
            <w:r w:rsidRPr="00B5001B">
              <w:t xml:space="preserve"> </w:t>
            </w:r>
          </w:p>
        </w:tc>
        <w:tc>
          <w:tcPr>
            <w:tcW w:w="4302" w:type="dxa"/>
            <w:tcMar>
              <w:top w:w="0" w:type="dxa"/>
              <w:left w:w="115" w:type="dxa"/>
              <w:right w:w="115" w:type="dxa"/>
            </w:tcMar>
            <w:vAlign w:val="center"/>
          </w:tcPr>
          <w:p w14:paraId="0AC89121" w14:textId="77777777" w:rsidR="00C54128" w:rsidRPr="00B5001B" w:rsidRDefault="00C54128" w:rsidP="00601BE6">
            <w:pPr>
              <w:pStyle w:val="BlueEmphasis"/>
            </w:pPr>
          </w:p>
        </w:tc>
      </w:tr>
      <w:tr w:rsidR="00C54128" w:rsidRPr="00F64162" w14:paraId="2735DBA4" w14:textId="77777777" w:rsidTr="00601BE6">
        <w:trPr>
          <w:trHeight w:val="144"/>
          <w:jc w:val="center"/>
        </w:trPr>
        <w:tc>
          <w:tcPr>
            <w:tcW w:w="10080" w:type="dxa"/>
            <w:gridSpan w:val="2"/>
            <w:shd w:val="clear" w:color="auto" w:fill="auto"/>
            <w:tcMar>
              <w:top w:w="0" w:type="dxa"/>
              <w:left w:w="115" w:type="dxa"/>
              <w:right w:w="115" w:type="dxa"/>
            </w:tcMar>
            <w:vAlign w:val="center"/>
          </w:tcPr>
          <w:p w14:paraId="49F3C0BC" w14:textId="77777777" w:rsidR="00C54128" w:rsidRPr="00FE15D6" w:rsidRDefault="00C54128" w:rsidP="00601BE6">
            <w:pPr>
              <w:rPr>
                <w:rFonts w:asciiTheme="majorHAnsi" w:hAnsiTheme="majorHAnsi"/>
                <w:b/>
                <w:bCs/>
                <w:noProof/>
                <w:sz w:val="20"/>
                <w:szCs w:val="16"/>
              </w:rPr>
            </w:pPr>
          </w:p>
        </w:tc>
      </w:tr>
    </w:tbl>
    <w:p w14:paraId="5D32B0E7" w14:textId="38DEF8D3" w:rsidR="00C54128" w:rsidRDefault="00C54128" w:rsidP="00DD60E5">
      <w:pPr>
        <w:pStyle w:val="Graphicplaceholder"/>
      </w:pPr>
    </w:p>
    <w:p w14:paraId="5CFC90A4" w14:textId="77777777" w:rsidR="00C54128" w:rsidRDefault="00C54128">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C54128" w14:paraId="31C08749" w14:textId="77777777" w:rsidTr="00601BE6">
        <w:trPr>
          <w:trHeight w:val="2318"/>
          <w:jc w:val="center"/>
        </w:trPr>
        <w:tc>
          <w:tcPr>
            <w:tcW w:w="5778" w:type="dxa"/>
            <w:tcMar>
              <w:top w:w="0" w:type="dxa"/>
              <w:left w:w="115" w:type="dxa"/>
              <w:right w:w="115" w:type="dxa"/>
            </w:tcMar>
            <w:vAlign w:val="center"/>
          </w:tcPr>
          <w:p w14:paraId="7E711E77" w14:textId="214500AC" w:rsidR="00C54128" w:rsidRPr="00B5001B" w:rsidRDefault="00C54128" w:rsidP="00601BE6">
            <w:pPr>
              <w:pStyle w:val="Heading1"/>
            </w:pPr>
            <w:r>
              <w:lastRenderedPageBreak/>
              <w:t>Required system crud matrix</w:t>
            </w:r>
            <w:r w:rsidRPr="00B5001B">
              <w:t xml:space="preserve"> </w:t>
            </w:r>
          </w:p>
        </w:tc>
        <w:tc>
          <w:tcPr>
            <w:tcW w:w="4302" w:type="dxa"/>
            <w:tcMar>
              <w:top w:w="0" w:type="dxa"/>
              <w:left w:w="115" w:type="dxa"/>
              <w:right w:w="115" w:type="dxa"/>
            </w:tcMar>
            <w:vAlign w:val="center"/>
          </w:tcPr>
          <w:p w14:paraId="54AAA674" w14:textId="77777777" w:rsidR="00C54128" w:rsidRPr="00B5001B" w:rsidRDefault="00C54128" w:rsidP="00601BE6">
            <w:pPr>
              <w:pStyle w:val="BlueEmphasis"/>
            </w:pPr>
          </w:p>
        </w:tc>
      </w:tr>
      <w:tr w:rsidR="00C54128" w:rsidRPr="00F64162" w14:paraId="633D4DE2" w14:textId="77777777" w:rsidTr="00601BE6">
        <w:trPr>
          <w:trHeight w:val="144"/>
          <w:jc w:val="center"/>
        </w:trPr>
        <w:tc>
          <w:tcPr>
            <w:tcW w:w="10080" w:type="dxa"/>
            <w:gridSpan w:val="2"/>
            <w:shd w:val="clear" w:color="auto" w:fill="auto"/>
            <w:tcMar>
              <w:top w:w="0" w:type="dxa"/>
              <w:left w:w="115" w:type="dxa"/>
              <w:right w:w="115" w:type="dxa"/>
            </w:tcMar>
            <w:vAlign w:val="center"/>
          </w:tcPr>
          <w:p w14:paraId="4212B883" w14:textId="77777777" w:rsidR="00C54128" w:rsidRPr="00FE15D6" w:rsidRDefault="00C54128" w:rsidP="00601BE6">
            <w:pPr>
              <w:rPr>
                <w:rFonts w:asciiTheme="majorHAnsi" w:hAnsiTheme="majorHAnsi"/>
                <w:b/>
                <w:bCs/>
                <w:noProof/>
                <w:sz w:val="20"/>
                <w:szCs w:val="16"/>
              </w:rPr>
            </w:pPr>
          </w:p>
        </w:tc>
      </w:tr>
    </w:tbl>
    <w:p w14:paraId="7A58B9DB" w14:textId="1166052F" w:rsidR="006A50D1" w:rsidRDefault="006A50D1" w:rsidP="00DD60E5">
      <w:pPr>
        <w:pStyle w:val="Graphicplaceholder"/>
      </w:pPr>
    </w:p>
    <w:p w14:paraId="11E18EF4" w14:textId="77777777" w:rsidR="006A50D1" w:rsidRDefault="006A50D1">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6A50D1" w14:paraId="3622D5B8" w14:textId="77777777" w:rsidTr="00601BE6">
        <w:trPr>
          <w:trHeight w:val="2318"/>
          <w:jc w:val="center"/>
        </w:trPr>
        <w:tc>
          <w:tcPr>
            <w:tcW w:w="5778" w:type="dxa"/>
            <w:tcMar>
              <w:top w:w="0" w:type="dxa"/>
              <w:left w:w="115" w:type="dxa"/>
              <w:right w:w="115" w:type="dxa"/>
            </w:tcMar>
            <w:vAlign w:val="center"/>
          </w:tcPr>
          <w:p w14:paraId="47179BC8" w14:textId="2AB6C913" w:rsidR="006A50D1" w:rsidRPr="00B5001B" w:rsidRDefault="006A50D1" w:rsidP="00601BE6">
            <w:pPr>
              <w:pStyle w:val="Heading1"/>
            </w:pPr>
            <w:r>
              <w:lastRenderedPageBreak/>
              <w:t>USE CASES</w:t>
            </w:r>
            <w:r w:rsidRPr="00B5001B">
              <w:t xml:space="preserve"> </w:t>
            </w:r>
          </w:p>
        </w:tc>
        <w:tc>
          <w:tcPr>
            <w:tcW w:w="4302" w:type="dxa"/>
            <w:tcMar>
              <w:top w:w="0" w:type="dxa"/>
              <w:left w:w="115" w:type="dxa"/>
              <w:right w:w="115" w:type="dxa"/>
            </w:tcMar>
            <w:vAlign w:val="center"/>
          </w:tcPr>
          <w:p w14:paraId="6FC00F96" w14:textId="77777777" w:rsidR="006A50D1" w:rsidRPr="00B5001B" w:rsidRDefault="006A50D1" w:rsidP="00601BE6">
            <w:pPr>
              <w:pStyle w:val="BlueEmphasis"/>
            </w:pPr>
          </w:p>
        </w:tc>
      </w:tr>
      <w:tr w:rsidR="006A50D1" w:rsidRPr="00F64162" w14:paraId="1A8A1A7E" w14:textId="77777777" w:rsidTr="00601BE6">
        <w:trPr>
          <w:trHeight w:val="144"/>
          <w:jc w:val="center"/>
        </w:trPr>
        <w:tc>
          <w:tcPr>
            <w:tcW w:w="10080" w:type="dxa"/>
            <w:gridSpan w:val="2"/>
            <w:shd w:val="clear" w:color="auto" w:fill="auto"/>
            <w:tcMar>
              <w:top w:w="0" w:type="dxa"/>
              <w:left w:w="115" w:type="dxa"/>
              <w:right w:w="115" w:type="dxa"/>
            </w:tcMar>
            <w:vAlign w:val="center"/>
          </w:tcPr>
          <w:p w14:paraId="716DC0CB" w14:textId="77777777" w:rsidR="006A50D1" w:rsidRPr="00FE15D6" w:rsidRDefault="006A50D1" w:rsidP="00601BE6">
            <w:pPr>
              <w:rPr>
                <w:rFonts w:asciiTheme="majorHAnsi" w:hAnsiTheme="majorHAnsi"/>
                <w:b/>
                <w:bCs/>
                <w:noProof/>
                <w:sz w:val="20"/>
                <w:szCs w:val="16"/>
              </w:rPr>
            </w:pPr>
          </w:p>
        </w:tc>
      </w:tr>
    </w:tbl>
    <w:p w14:paraId="69C3A38B" w14:textId="47546E6E" w:rsidR="006A50D1" w:rsidRDefault="006A50D1" w:rsidP="00DD60E5">
      <w:pPr>
        <w:pStyle w:val="Graphicplaceholder"/>
      </w:pPr>
    </w:p>
    <w:p w14:paraId="0D1D3E2B" w14:textId="77777777" w:rsidR="006A50D1" w:rsidRDefault="006A50D1">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6A50D1" w14:paraId="4FA0F3FE" w14:textId="77777777" w:rsidTr="00601BE6">
        <w:trPr>
          <w:trHeight w:val="2318"/>
          <w:jc w:val="center"/>
        </w:trPr>
        <w:tc>
          <w:tcPr>
            <w:tcW w:w="5778" w:type="dxa"/>
            <w:tcMar>
              <w:top w:w="0" w:type="dxa"/>
              <w:left w:w="115" w:type="dxa"/>
              <w:right w:w="115" w:type="dxa"/>
            </w:tcMar>
            <w:vAlign w:val="center"/>
          </w:tcPr>
          <w:p w14:paraId="5A9336EF" w14:textId="52DFFA43" w:rsidR="006A50D1" w:rsidRPr="00B5001B" w:rsidRDefault="006A50D1" w:rsidP="00601BE6">
            <w:pPr>
              <w:pStyle w:val="Heading1"/>
            </w:pPr>
            <w:sdt>
              <w:sdtPr>
                <w:id w:val="17513883"/>
                <w:placeholder>
                  <w:docPart w:val="50AA3B3207D046E3A658548EECDA365A"/>
                </w:placeholder>
                <w15:appearance w15:val="hidden"/>
              </w:sdtPr>
              <w:sdtContent>
                <w:r>
                  <w:t>Pro</w:t>
                </w:r>
                <w:r>
                  <w:t>TOTYPE</w:t>
                </w:r>
              </w:sdtContent>
            </w:sdt>
            <w:r w:rsidRPr="00B5001B">
              <w:t xml:space="preserve"> </w:t>
            </w:r>
          </w:p>
        </w:tc>
        <w:tc>
          <w:tcPr>
            <w:tcW w:w="4302" w:type="dxa"/>
            <w:tcMar>
              <w:top w:w="0" w:type="dxa"/>
              <w:left w:w="115" w:type="dxa"/>
              <w:right w:w="115" w:type="dxa"/>
            </w:tcMar>
            <w:vAlign w:val="center"/>
          </w:tcPr>
          <w:p w14:paraId="5CAF641F" w14:textId="77777777" w:rsidR="006A50D1" w:rsidRPr="00B5001B" w:rsidRDefault="006A50D1" w:rsidP="00601BE6">
            <w:pPr>
              <w:pStyle w:val="BlueEmphasis"/>
            </w:pPr>
          </w:p>
        </w:tc>
      </w:tr>
      <w:tr w:rsidR="006A50D1" w:rsidRPr="00F64162" w14:paraId="341A144A" w14:textId="77777777" w:rsidTr="00601BE6">
        <w:trPr>
          <w:trHeight w:val="144"/>
          <w:jc w:val="center"/>
        </w:trPr>
        <w:tc>
          <w:tcPr>
            <w:tcW w:w="10080" w:type="dxa"/>
            <w:gridSpan w:val="2"/>
            <w:shd w:val="clear" w:color="auto" w:fill="auto"/>
            <w:tcMar>
              <w:top w:w="0" w:type="dxa"/>
              <w:left w:w="115" w:type="dxa"/>
              <w:right w:w="115" w:type="dxa"/>
            </w:tcMar>
            <w:vAlign w:val="center"/>
          </w:tcPr>
          <w:p w14:paraId="6CBD4557" w14:textId="77777777" w:rsidR="006A50D1" w:rsidRPr="00FE15D6" w:rsidRDefault="006A50D1" w:rsidP="00601BE6">
            <w:pPr>
              <w:rPr>
                <w:rFonts w:asciiTheme="majorHAnsi" w:hAnsiTheme="majorHAnsi"/>
                <w:b/>
                <w:bCs/>
                <w:noProof/>
                <w:sz w:val="20"/>
                <w:szCs w:val="16"/>
              </w:rPr>
            </w:pPr>
          </w:p>
        </w:tc>
      </w:tr>
    </w:tbl>
    <w:p w14:paraId="3288DB5E" w14:textId="4F2C7134" w:rsidR="006A50D1" w:rsidRDefault="006A50D1" w:rsidP="00DD60E5">
      <w:pPr>
        <w:pStyle w:val="Graphicplaceholder"/>
      </w:pPr>
    </w:p>
    <w:p w14:paraId="76FFC189" w14:textId="77777777" w:rsidR="006A50D1" w:rsidRDefault="006A50D1">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DB457B" w14:paraId="1C57E52F" w14:textId="77777777" w:rsidTr="00601BE6">
        <w:trPr>
          <w:trHeight w:val="2318"/>
          <w:jc w:val="center"/>
        </w:trPr>
        <w:tc>
          <w:tcPr>
            <w:tcW w:w="5778" w:type="dxa"/>
            <w:tcMar>
              <w:top w:w="0" w:type="dxa"/>
              <w:left w:w="115" w:type="dxa"/>
              <w:right w:w="115" w:type="dxa"/>
            </w:tcMar>
            <w:vAlign w:val="center"/>
          </w:tcPr>
          <w:p w14:paraId="5B5971D1" w14:textId="4DF11AEF" w:rsidR="00DB457B" w:rsidRPr="00B5001B" w:rsidRDefault="00DB457B" w:rsidP="00601BE6">
            <w:pPr>
              <w:pStyle w:val="Heading1"/>
            </w:pPr>
            <w:sdt>
              <w:sdtPr>
                <w:id w:val="-1947838822"/>
                <w:placeholder>
                  <w:docPart w:val="09B8BC6070634471A0345374DFEC4995"/>
                </w:placeholder>
                <w15:appearance w15:val="hidden"/>
              </w:sdtPr>
              <w:sdtContent>
                <w:r>
                  <w:t>REPORTS</w:t>
                </w:r>
              </w:sdtContent>
            </w:sdt>
            <w:r w:rsidRPr="00B5001B">
              <w:t xml:space="preserve"> </w:t>
            </w:r>
          </w:p>
        </w:tc>
        <w:tc>
          <w:tcPr>
            <w:tcW w:w="4302" w:type="dxa"/>
            <w:tcMar>
              <w:top w:w="0" w:type="dxa"/>
              <w:left w:w="115" w:type="dxa"/>
              <w:right w:w="115" w:type="dxa"/>
            </w:tcMar>
            <w:vAlign w:val="center"/>
          </w:tcPr>
          <w:p w14:paraId="11704D73" w14:textId="77777777" w:rsidR="00DB457B" w:rsidRPr="00B5001B" w:rsidRDefault="00DB457B" w:rsidP="00601BE6">
            <w:pPr>
              <w:pStyle w:val="BlueEmphasis"/>
            </w:pPr>
          </w:p>
        </w:tc>
      </w:tr>
      <w:tr w:rsidR="00DB457B" w:rsidRPr="00F64162" w14:paraId="6189EF64" w14:textId="77777777" w:rsidTr="00601BE6">
        <w:trPr>
          <w:trHeight w:val="144"/>
          <w:jc w:val="center"/>
        </w:trPr>
        <w:tc>
          <w:tcPr>
            <w:tcW w:w="10080" w:type="dxa"/>
            <w:gridSpan w:val="2"/>
            <w:shd w:val="clear" w:color="auto" w:fill="auto"/>
            <w:tcMar>
              <w:top w:w="0" w:type="dxa"/>
              <w:left w:w="115" w:type="dxa"/>
              <w:right w:w="115" w:type="dxa"/>
            </w:tcMar>
            <w:vAlign w:val="center"/>
          </w:tcPr>
          <w:p w14:paraId="72FFFC96" w14:textId="77777777" w:rsidR="00DB457B" w:rsidRPr="00FE15D6" w:rsidRDefault="00DB457B" w:rsidP="00601BE6">
            <w:pPr>
              <w:rPr>
                <w:rFonts w:asciiTheme="majorHAnsi" w:hAnsiTheme="majorHAnsi"/>
                <w:b/>
                <w:bCs/>
                <w:noProof/>
                <w:sz w:val="20"/>
                <w:szCs w:val="16"/>
              </w:rPr>
            </w:pPr>
          </w:p>
        </w:tc>
      </w:tr>
    </w:tbl>
    <w:p w14:paraId="4C114FBA" w14:textId="1404AD76" w:rsidR="00DB457B" w:rsidRDefault="00DB457B" w:rsidP="00DD60E5">
      <w:pPr>
        <w:pStyle w:val="Graphicplaceholder"/>
      </w:pPr>
    </w:p>
    <w:p w14:paraId="127F3DBE" w14:textId="77777777" w:rsidR="00DB457B" w:rsidRDefault="00DB457B">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DB457B" w14:paraId="2752E27B" w14:textId="77777777" w:rsidTr="00601BE6">
        <w:trPr>
          <w:trHeight w:val="2318"/>
          <w:jc w:val="center"/>
        </w:trPr>
        <w:tc>
          <w:tcPr>
            <w:tcW w:w="5778" w:type="dxa"/>
            <w:tcMar>
              <w:top w:w="0" w:type="dxa"/>
              <w:left w:w="115" w:type="dxa"/>
              <w:right w:w="115" w:type="dxa"/>
            </w:tcMar>
            <w:vAlign w:val="center"/>
          </w:tcPr>
          <w:p w14:paraId="0C182AD0" w14:textId="65592453" w:rsidR="00DB457B" w:rsidRPr="00B5001B" w:rsidRDefault="00DB457B" w:rsidP="00601BE6">
            <w:pPr>
              <w:pStyle w:val="Heading1"/>
            </w:pPr>
            <w:sdt>
              <w:sdtPr>
                <w:id w:val="1826628606"/>
                <w:placeholder>
                  <w:docPart w:val="D501A5BFC5D442D7BE112DC7970E782E"/>
                </w:placeholder>
                <w15:appearance w15:val="hidden"/>
              </w:sdtPr>
              <w:sdtContent>
                <w:r>
                  <w:t>DATA ACQUISITION AND DATA CONVERSION PLAN</w:t>
                </w:r>
              </w:sdtContent>
            </w:sdt>
            <w:r w:rsidRPr="00B5001B">
              <w:t xml:space="preserve"> </w:t>
            </w:r>
          </w:p>
        </w:tc>
        <w:tc>
          <w:tcPr>
            <w:tcW w:w="4302" w:type="dxa"/>
            <w:tcMar>
              <w:top w:w="0" w:type="dxa"/>
              <w:left w:w="115" w:type="dxa"/>
              <w:right w:w="115" w:type="dxa"/>
            </w:tcMar>
            <w:vAlign w:val="center"/>
          </w:tcPr>
          <w:p w14:paraId="162F155A" w14:textId="77777777" w:rsidR="00DB457B" w:rsidRPr="00B5001B" w:rsidRDefault="00DB457B" w:rsidP="00601BE6">
            <w:pPr>
              <w:pStyle w:val="BlueEmphasis"/>
            </w:pPr>
          </w:p>
        </w:tc>
      </w:tr>
      <w:tr w:rsidR="00DB457B" w:rsidRPr="00F64162" w14:paraId="47A5D12A" w14:textId="77777777" w:rsidTr="00601BE6">
        <w:trPr>
          <w:trHeight w:val="144"/>
          <w:jc w:val="center"/>
        </w:trPr>
        <w:tc>
          <w:tcPr>
            <w:tcW w:w="10080" w:type="dxa"/>
            <w:gridSpan w:val="2"/>
            <w:shd w:val="clear" w:color="auto" w:fill="auto"/>
            <w:tcMar>
              <w:top w:w="0" w:type="dxa"/>
              <w:left w:w="115" w:type="dxa"/>
              <w:right w:w="115" w:type="dxa"/>
            </w:tcMar>
            <w:vAlign w:val="center"/>
          </w:tcPr>
          <w:p w14:paraId="31C758C8" w14:textId="77777777" w:rsidR="00DB457B" w:rsidRPr="00FE15D6" w:rsidRDefault="00DB457B" w:rsidP="00601BE6">
            <w:pPr>
              <w:rPr>
                <w:rFonts w:asciiTheme="majorHAnsi" w:hAnsiTheme="majorHAnsi"/>
                <w:b/>
                <w:bCs/>
                <w:noProof/>
                <w:sz w:val="20"/>
                <w:szCs w:val="16"/>
              </w:rPr>
            </w:pPr>
          </w:p>
        </w:tc>
      </w:tr>
    </w:tbl>
    <w:p w14:paraId="4CD49FD6" w14:textId="42D32091" w:rsidR="00141C4E" w:rsidRDefault="00141C4E" w:rsidP="00DD60E5">
      <w:pPr>
        <w:pStyle w:val="Graphicplaceholder"/>
      </w:pPr>
    </w:p>
    <w:p w14:paraId="38954513" w14:textId="77777777" w:rsidR="00141C4E" w:rsidRDefault="00141C4E">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141C4E" w14:paraId="080E4589" w14:textId="77777777" w:rsidTr="00601BE6">
        <w:trPr>
          <w:trHeight w:val="2318"/>
          <w:jc w:val="center"/>
        </w:trPr>
        <w:tc>
          <w:tcPr>
            <w:tcW w:w="5778" w:type="dxa"/>
            <w:tcMar>
              <w:top w:w="0" w:type="dxa"/>
              <w:left w:w="115" w:type="dxa"/>
              <w:right w:w="115" w:type="dxa"/>
            </w:tcMar>
            <w:vAlign w:val="center"/>
          </w:tcPr>
          <w:p w14:paraId="53CB9EFD" w14:textId="039EE14B" w:rsidR="00141C4E" w:rsidRPr="00B5001B" w:rsidRDefault="00141C4E" w:rsidP="00601BE6">
            <w:pPr>
              <w:pStyle w:val="Heading1"/>
            </w:pPr>
            <w:sdt>
              <w:sdtPr>
                <w:id w:val="-1559314422"/>
                <w:placeholder>
                  <w:docPart w:val="E735D8D1810145AEA46C51B5399F3956"/>
                </w:placeholder>
                <w15:appearance w15:val="hidden"/>
              </w:sdtPr>
              <w:sdtContent>
                <w:r>
                  <w:t>application architecture diagram</w:t>
                </w:r>
              </w:sdtContent>
            </w:sdt>
            <w:r w:rsidRPr="00B5001B">
              <w:t xml:space="preserve"> </w:t>
            </w:r>
          </w:p>
        </w:tc>
        <w:tc>
          <w:tcPr>
            <w:tcW w:w="4302" w:type="dxa"/>
            <w:tcMar>
              <w:top w:w="0" w:type="dxa"/>
              <w:left w:w="115" w:type="dxa"/>
              <w:right w:w="115" w:type="dxa"/>
            </w:tcMar>
            <w:vAlign w:val="center"/>
          </w:tcPr>
          <w:p w14:paraId="459F3703" w14:textId="77777777" w:rsidR="00141C4E" w:rsidRPr="00B5001B" w:rsidRDefault="00141C4E" w:rsidP="00601BE6">
            <w:pPr>
              <w:pStyle w:val="BlueEmphasis"/>
            </w:pPr>
          </w:p>
        </w:tc>
      </w:tr>
      <w:tr w:rsidR="00141C4E" w:rsidRPr="00F64162" w14:paraId="3BEA803E" w14:textId="77777777" w:rsidTr="00601BE6">
        <w:trPr>
          <w:trHeight w:val="144"/>
          <w:jc w:val="center"/>
        </w:trPr>
        <w:tc>
          <w:tcPr>
            <w:tcW w:w="10080" w:type="dxa"/>
            <w:gridSpan w:val="2"/>
            <w:shd w:val="clear" w:color="auto" w:fill="auto"/>
            <w:tcMar>
              <w:top w:w="0" w:type="dxa"/>
              <w:left w:w="115" w:type="dxa"/>
              <w:right w:w="115" w:type="dxa"/>
            </w:tcMar>
            <w:vAlign w:val="center"/>
          </w:tcPr>
          <w:p w14:paraId="268E4B46" w14:textId="77777777" w:rsidR="00141C4E" w:rsidRPr="00FE15D6" w:rsidRDefault="00141C4E" w:rsidP="00601BE6">
            <w:pPr>
              <w:rPr>
                <w:rFonts w:asciiTheme="majorHAnsi" w:hAnsiTheme="majorHAnsi"/>
                <w:b/>
                <w:bCs/>
                <w:noProof/>
                <w:sz w:val="20"/>
                <w:szCs w:val="16"/>
              </w:rPr>
            </w:pPr>
          </w:p>
        </w:tc>
      </w:tr>
    </w:tbl>
    <w:p w14:paraId="075AD612" w14:textId="6F731D1E" w:rsidR="00141C4E" w:rsidRDefault="00141C4E" w:rsidP="00DD60E5">
      <w:pPr>
        <w:pStyle w:val="Graphicplaceholder"/>
      </w:pPr>
    </w:p>
    <w:p w14:paraId="7CFC65BD" w14:textId="77777777" w:rsidR="00141C4E" w:rsidRPr="00141C4E" w:rsidRDefault="00141C4E" w:rsidP="00141C4E">
      <w:pPr>
        <w:spacing w:after="160" w:line="259" w:lineRule="auto"/>
        <w:rPr>
          <w:noProof/>
          <w:sz w:val="8"/>
        </w:rPr>
      </w:pPr>
      <w:r>
        <w:br w:type="page"/>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5778"/>
        <w:gridCol w:w="4302"/>
      </w:tblGrid>
      <w:tr w:rsidR="00141C4E" w14:paraId="0291CA8E" w14:textId="77777777" w:rsidTr="00601BE6">
        <w:trPr>
          <w:trHeight w:val="2318"/>
          <w:jc w:val="center"/>
        </w:trPr>
        <w:tc>
          <w:tcPr>
            <w:tcW w:w="5778" w:type="dxa"/>
            <w:tcMar>
              <w:top w:w="0" w:type="dxa"/>
              <w:left w:w="115" w:type="dxa"/>
              <w:right w:w="115" w:type="dxa"/>
            </w:tcMar>
            <w:vAlign w:val="center"/>
          </w:tcPr>
          <w:p w14:paraId="1109CFFB" w14:textId="7B6FC831" w:rsidR="00141C4E" w:rsidRPr="00B5001B" w:rsidRDefault="00141C4E" w:rsidP="00601BE6">
            <w:pPr>
              <w:pStyle w:val="Heading1"/>
            </w:pPr>
            <w:sdt>
              <w:sdtPr>
                <w:id w:val="-206644899"/>
                <w:placeholder>
                  <w:docPart w:val="FF480EA811374054ACE90BDF55035E47"/>
                </w:placeholder>
                <w15:appearance w15:val="hidden"/>
              </w:sdtPr>
              <w:sdtContent>
                <w:r>
                  <w:t>data and application testing plan</w:t>
                </w:r>
              </w:sdtContent>
            </w:sdt>
            <w:r w:rsidRPr="00B5001B">
              <w:t xml:space="preserve"> </w:t>
            </w:r>
          </w:p>
        </w:tc>
        <w:tc>
          <w:tcPr>
            <w:tcW w:w="4302" w:type="dxa"/>
            <w:tcMar>
              <w:top w:w="0" w:type="dxa"/>
              <w:left w:w="115" w:type="dxa"/>
              <w:right w:w="115" w:type="dxa"/>
            </w:tcMar>
            <w:vAlign w:val="center"/>
          </w:tcPr>
          <w:p w14:paraId="407C7B45" w14:textId="77777777" w:rsidR="00141C4E" w:rsidRPr="00B5001B" w:rsidRDefault="00141C4E" w:rsidP="00601BE6">
            <w:pPr>
              <w:pStyle w:val="BlueEmphasis"/>
            </w:pPr>
          </w:p>
        </w:tc>
      </w:tr>
      <w:tr w:rsidR="00141C4E" w:rsidRPr="00F64162" w14:paraId="5E5FBF31" w14:textId="77777777" w:rsidTr="00601BE6">
        <w:trPr>
          <w:trHeight w:val="144"/>
          <w:jc w:val="center"/>
        </w:trPr>
        <w:tc>
          <w:tcPr>
            <w:tcW w:w="10080" w:type="dxa"/>
            <w:gridSpan w:val="2"/>
            <w:shd w:val="clear" w:color="auto" w:fill="auto"/>
            <w:tcMar>
              <w:top w:w="0" w:type="dxa"/>
              <w:left w:w="115" w:type="dxa"/>
              <w:right w:w="115" w:type="dxa"/>
            </w:tcMar>
            <w:vAlign w:val="center"/>
          </w:tcPr>
          <w:p w14:paraId="2E145DD0" w14:textId="77777777" w:rsidR="00141C4E" w:rsidRPr="00FE15D6" w:rsidRDefault="00141C4E" w:rsidP="00601BE6">
            <w:pPr>
              <w:rPr>
                <w:rFonts w:asciiTheme="majorHAnsi" w:hAnsiTheme="majorHAnsi"/>
                <w:b/>
                <w:bCs/>
                <w:noProof/>
                <w:sz w:val="20"/>
                <w:szCs w:val="16"/>
              </w:rPr>
            </w:pPr>
          </w:p>
        </w:tc>
      </w:tr>
    </w:tbl>
    <w:p w14:paraId="012E7CB7" w14:textId="51B08C1F" w:rsidR="009F00C9" w:rsidRPr="00141C4E" w:rsidRDefault="009F00C9" w:rsidP="00141C4E">
      <w:pPr>
        <w:spacing w:after="160" w:line="259" w:lineRule="auto"/>
        <w:rPr>
          <w:noProof/>
          <w:sz w:val="8"/>
        </w:rPr>
      </w:pPr>
    </w:p>
    <w:sectPr w:rsidR="009F00C9" w:rsidRPr="00141C4E"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938626" w14:textId="77777777" w:rsidR="002D50B0" w:rsidRDefault="002D50B0" w:rsidP="002125C1">
      <w:pPr>
        <w:spacing w:line="240" w:lineRule="auto"/>
      </w:pPr>
      <w:r>
        <w:separator/>
      </w:r>
    </w:p>
  </w:endnote>
  <w:endnote w:type="continuationSeparator" w:id="0">
    <w:p w14:paraId="58948B29" w14:textId="77777777" w:rsidR="002D50B0" w:rsidRDefault="002D50B0"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124181"/>
      <w:docPartObj>
        <w:docPartGallery w:val="Page Numbers (Bottom of Page)"/>
        <w:docPartUnique/>
      </w:docPartObj>
    </w:sdtPr>
    <w:sdtEndPr>
      <w:rPr>
        <w:noProof/>
      </w:rPr>
    </w:sdtEndPr>
    <w:sdtContent>
      <w:p w14:paraId="36B7F604" w14:textId="77777777" w:rsidR="009F00C9" w:rsidRDefault="009F0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65D33D" w14:textId="77777777" w:rsidR="00376A92" w:rsidRDefault="00376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B5112D" w14:textId="77777777" w:rsidR="002D50B0" w:rsidRDefault="002D50B0" w:rsidP="002125C1">
      <w:pPr>
        <w:spacing w:line="240" w:lineRule="auto"/>
      </w:pPr>
      <w:r>
        <w:separator/>
      </w:r>
    </w:p>
  </w:footnote>
  <w:footnote w:type="continuationSeparator" w:id="0">
    <w:p w14:paraId="4C8233B9" w14:textId="77777777" w:rsidR="002D50B0" w:rsidRDefault="002D50B0"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15926" w14:textId="77777777"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303E0F57" wp14:editId="57DF3985">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DFE2C"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e32d91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29AE9702" wp14:editId="29E3EC96">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8F213"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e32d91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C167C"/>
    <w:multiLevelType w:val="hybridMultilevel"/>
    <w:tmpl w:val="A398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06CF9"/>
    <w:multiLevelType w:val="hybridMultilevel"/>
    <w:tmpl w:val="ACA25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90C8D"/>
    <w:multiLevelType w:val="hybridMultilevel"/>
    <w:tmpl w:val="72767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A5428"/>
    <w:multiLevelType w:val="hybridMultilevel"/>
    <w:tmpl w:val="88F6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1FD461A"/>
    <w:multiLevelType w:val="hybridMultilevel"/>
    <w:tmpl w:val="12826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428921">
    <w:abstractNumId w:val="2"/>
  </w:num>
  <w:num w:numId="2" w16cid:durableId="748770532">
    <w:abstractNumId w:val="4"/>
  </w:num>
  <w:num w:numId="3" w16cid:durableId="1263147172">
    <w:abstractNumId w:val="5"/>
  </w:num>
  <w:num w:numId="4" w16cid:durableId="1862474354">
    <w:abstractNumId w:val="3"/>
  </w:num>
  <w:num w:numId="5" w16cid:durableId="250433544">
    <w:abstractNumId w:val="0"/>
  </w:num>
  <w:num w:numId="6" w16cid:durableId="787967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BB"/>
    <w:rsid w:val="000123AF"/>
    <w:rsid w:val="0001347C"/>
    <w:rsid w:val="000568AF"/>
    <w:rsid w:val="00095E27"/>
    <w:rsid w:val="000C1B71"/>
    <w:rsid w:val="000C4293"/>
    <w:rsid w:val="000D2844"/>
    <w:rsid w:val="000E00E9"/>
    <w:rsid w:val="000F447E"/>
    <w:rsid w:val="00116399"/>
    <w:rsid w:val="0012777F"/>
    <w:rsid w:val="00141C4E"/>
    <w:rsid w:val="001432BA"/>
    <w:rsid w:val="00143E79"/>
    <w:rsid w:val="001578E2"/>
    <w:rsid w:val="0017356E"/>
    <w:rsid w:val="001A1B30"/>
    <w:rsid w:val="001A1C23"/>
    <w:rsid w:val="001B09D5"/>
    <w:rsid w:val="001C7B81"/>
    <w:rsid w:val="001D0029"/>
    <w:rsid w:val="002125C1"/>
    <w:rsid w:val="00232DD3"/>
    <w:rsid w:val="00263C46"/>
    <w:rsid w:val="00275906"/>
    <w:rsid w:val="00277673"/>
    <w:rsid w:val="00283D72"/>
    <w:rsid w:val="002A189E"/>
    <w:rsid w:val="002A1CD8"/>
    <w:rsid w:val="002D2232"/>
    <w:rsid w:val="002D50B0"/>
    <w:rsid w:val="002D774D"/>
    <w:rsid w:val="00306D39"/>
    <w:rsid w:val="003528F3"/>
    <w:rsid w:val="00354992"/>
    <w:rsid w:val="00365C7D"/>
    <w:rsid w:val="00376A92"/>
    <w:rsid w:val="00385345"/>
    <w:rsid w:val="00387777"/>
    <w:rsid w:val="00387D73"/>
    <w:rsid w:val="00397B1B"/>
    <w:rsid w:val="003D47FF"/>
    <w:rsid w:val="003E742C"/>
    <w:rsid w:val="003F0CE0"/>
    <w:rsid w:val="00433C45"/>
    <w:rsid w:val="00454BCD"/>
    <w:rsid w:val="00455E48"/>
    <w:rsid w:val="004634C9"/>
    <w:rsid w:val="00465654"/>
    <w:rsid w:val="00472794"/>
    <w:rsid w:val="00473D10"/>
    <w:rsid w:val="00480D5D"/>
    <w:rsid w:val="004A482F"/>
    <w:rsid w:val="004C2085"/>
    <w:rsid w:val="004D3CF7"/>
    <w:rsid w:val="00526511"/>
    <w:rsid w:val="00527955"/>
    <w:rsid w:val="005572AA"/>
    <w:rsid w:val="00583605"/>
    <w:rsid w:val="005D4CDE"/>
    <w:rsid w:val="005E03C6"/>
    <w:rsid w:val="005E4EB6"/>
    <w:rsid w:val="00620A9D"/>
    <w:rsid w:val="00634146"/>
    <w:rsid w:val="0064405B"/>
    <w:rsid w:val="00650145"/>
    <w:rsid w:val="00697A87"/>
    <w:rsid w:val="006A50D1"/>
    <w:rsid w:val="006D0B23"/>
    <w:rsid w:val="00755413"/>
    <w:rsid w:val="00761EE0"/>
    <w:rsid w:val="00787689"/>
    <w:rsid w:val="007944A4"/>
    <w:rsid w:val="007A07C2"/>
    <w:rsid w:val="007A5539"/>
    <w:rsid w:val="007A67E9"/>
    <w:rsid w:val="007D3B00"/>
    <w:rsid w:val="007D7E09"/>
    <w:rsid w:val="007E31A2"/>
    <w:rsid w:val="00812F00"/>
    <w:rsid w:val="008168DE"/>
    <w:rsid w:val="00842237"/>
    <w:rsid w:val="00860C3C"/>
    <w:rsid w:val="00870512"/>
    <w:rsid w:val="00894CFE"/>
    <w:rsid w:val="008A503C"/>
    <w:rsid w:val="0090710C"/>
    <w:rsid w:val="00926104"/>
    <w:rsid w:val="009543E5"/>
    <w:rsid w:val="00967FD6"/>
    <w:rsid w:val="00975D37"/>
    <w:rsid w:val="00986DBB"/>
    <w:rsid w:val="009A092D"/>
    <w:rsid w:val="009A6A0A"/>
    <w:rsid w:val="009B7B12"/>
    <w:rsid w:val="009B7CFD"/>
    <w:rsid w:val="009D6723"/>
    <w:rsid w:val="009D7740"/>
    <w:rsid w:val="009F00C9"/>
    <w:rsid w:val="009F68EE"/>
    <w:rsid w:val="009F6F82"/>
    <w:rsid w:val="009F7B4B"/>
    <w:rsid w:val="00A01D0B"/>
    <w:rsid w:val="00A06912"/>
    <w:rsid w:val="00A56104"/>
    <w:rsid w:val="00A70598"/>
    <w:rsid w:val="00A74F53"/>
    <w:rsid w:val="00A77791"/>
    <w:rsid w:val="00A8193A"/>
    <w:rsid w:val="00A9011F"/>
    <w:rsid w:val="00AE67AD"/>
    <w:rsid w:val="00B1590A"/>
    <w:rsid w:val="00B44A95"/>
    <w:rsid w:val="00B5001B"/>
    <w:rsid w:val="00B75376"/>
    <w:rsid w:val="00BF6F9F"/>
    <w:rsid w:val="00C13819"/>
    <w:rsid w:val="00C16C24"/>
    <w:rsid w:val="00C21FC3"/>
    <w:rsid w:val="00C34435"/>
    <w:rsid w:val="00C54128"/>
    <w:rsid w:val="00C7600C"/>
    <w:rsid w:val="00C97F64"/>
    <w:rsid w:val="00CC2267"/>
    <w:rsid w:val="00CF0003"/>
    <w:rsid w:val="00CF66BB"/>
    <w:rsid w:val="00D02C71"/>
    <w:rsid w:val="00D0518A"/>
    <w:rsid w:val="00D4336F"/>
    <w:rsid w:val="00D47263"/>
    <w:rsid w:val="00DA3E0F"/>
    <w:rsid w:val="00DB457B"/>
    <w:rsid w:val="00DB5CC7"/>
    <w:rsid w:val="00DC64FE"/>
    <w:rsid w:val="00DD60E5"/>
    <w:rsid w:val="00DE2CFC"/>
    <w:rsid w:val="00E52C5D"/>
    <w:rsid w:val="00E64FB2"/>
    <w:rsid w:val="00E66CF4"/>
    <w:rsid w:val="00E8450B"/>
    <w:rsid w:val="00EA35F4"/>
    <w:rsid w:val="00EE027A"/>
    <w:rsid w:val="00EF59F0"/>
    <w:rsid w:val="00F05572"/>
    <w:rsid w:val="00F27597"/>
    <w:rsid w:val="00F64162"/>
    <w:rsid w:val="00F83E29"/>
    <w:rsid w:val="00FE15D6"/>
    <w:rsid w:val="00FF5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D0355"/>
  <w15:docId w15:val="{C73886E4-1E3E-44F5-9F5F-04B363AF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E48"/>
    <w:pPr>
      <w:spacing w:after="0" w:line="276" w:lineRule="auto"/>
    </w:pPr>
    <w:rPr>
      <w:sz w:val="28"/>
    </w:rPr>
  </w:style>
  <w:style w:type="paragraph" w:styleId="Heading1">
    <w:name w:val="heading 1"/>
    <w:basedOn w:val="Normal"/>
    <w:next w:val="Normal"/>
    <w:link w:val="Heading1Ch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Heading2">
    <w:name w:val="heading 2"/>
    <w:basedOn w:val="Normal"/>
    <w:next w:val="Normal"/>
    <w:link w:val="Heading2Ch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Heading3">
    <w:name w:val="heading 3"/>
    <w:basedOn w:val="Normal"/>
    <w:next w:val="Normal"/>
    <w:link w:val="Heading3Char"/>
    <w:uiPriority w:val="9"/>
    <w:semiHidden/>
    <w:unhideWhenUsed/>
    <w:qFormat/>
    <w:rsid w:val="003D47FF"/>
    <w:pPr>
      <w:keepNext/>
      <w:keepLines/>
      <w:spacing w:before="160" w:after="80"/>
      <w:outlineLvl w:val="2"/>
    </w:pPr>
    <w:rPr>
      <w:rFonts w:eastAsiaTheme="majorEastAsia" w:cstheme="majorBidi"/>
      <w:color w:val="B3186D" w:themeColor="accent1" w:themeShade="BF"/>
      <w:szCs w:val="28"/>
    </w:rPr>
  </w:style>
  <w:style w:type="paragraph" w:styleId="Heading4">
    <w:name w:val="heading 4"/>
    <w:basedOn w:val="Normal"/>
    <w:next w:val="Normal"/>
    <w:link w:val="Heading4Char"/>
    <w:uiPriority w:val="9"/>
    <w:semiHidden/>
    <w:unhideWhenUsed/>
    <w:qFormat/>
    <w:rsid w:val="003D47FF"/>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3D47FF"/>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Heading2Char">
    <w:name w:val="Heading 2 Char"/>
    <w:basedOn w:val="DefaultParagraphFont"/>
    <w:link w:val="Heading2"/>
    <w:uiPriority w:val="9"/>
    <w:rsid w:val="00455E48"/>
    <w:rPr>
      <w:rFonts w:eastAsiaTheme="majorEastAsia" w:cstheme="majorBidi"/>
      <w:b/>
      <w:caps/>
      <w:color w:val="000000" w:themeColor="text1"/>
      <w:spacing w:val="50"/>
      <w:sz w:val="28"/>
      <w:szCs w:val="32"/>
    </w:rPr>
  </w:style>
  <w:style w:type="character" w:customStyle="1" w:styleId="Heading3Char">
    <w:name w:val="Heading 3 Char"/>
    <w:basedOn w:val="DefaultParagraphFont"/>
    <w:link w:val="Heading3"/>
    <w:uiPriority w:val="9"/>
    <w:semiHidden/>
    <w:rsid w:val="003D47FF"/>
    <w:rPr>
      <w:rFonts w:eastAsiaTheme="majorEastAsia"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3D47FF"/>
    <w:rPr>
      <w:rFonts w:eastAsiaTheme="majorEastAsia" w:cstheme="majorBidi"/>
      <w:i/>
      <w:iCs/>
      <w:color w:val="B3186D" w:themeColor="accent1" w:themeShade="BF"/>
    </w:rPr>
  </w:style>
  <w:style w:type="character" w:customStyle="1" w:styleId="Heading5Char">
    <w:name w:val="Heading 5 Char"/>
    <w:basedOn w:val="DefaultParagraphFont"/>
    <w:link w:val="Heading5"/>
    <w:uiPriority w:val="9"/>
    <w:semiHidden/>
    <w:rsid w:val="003D47FF"/>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3D4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7FF"/>
    <w:rPr>
      <w:rFonts w:eastAsiaTheme="majorEastAsia" w:cstheme="majorBidi"/>
      <w:color w:val="272727" w:themeColor="text1" w:themeTint="D8"/>
    </w:rPr>
  </w:style>
  <w:style w:type="paragraph" w:styleId="Title">
    <w:name w:val="Title"/>
    <w:basedOn w:val="Normal"/>
    <w:next w:val="Normal"/>
    <w:link w:val="TitleCh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itleChar">
    <w:name w:val="Title Char"/>
    <w:basedOn w:val="DefaultParagraphFont"/>
    <w:link w:val="Title"/>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itle">
    <w:name w:val="Subtitle"/>
    <w:basedOn w:val="Normal"/>
    <w:next w:val="Normal"/>
    <w:link w:val="SubtitleCh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itleChar">
    <w:name w:val="Subtitle Char"/>
    <w:basedOn w:val="DefaultParagraphFont"/>
    <w:link w:val="Subtitle"/>
    <w:uiPriority w:val="11"/>
    <w:rsid w:val="00A9011F"/>
    <w:rPr>
      <w:rFonts w:asciiTheme="majorHAnsi" w:eastAsiaTheme="majorEastAsia" w:hAnsiTheme="majorHAnsi" w:cstheme="majorBidi"/>
      <w:b/>
      <w:caps/>
      <w:color w:val="000000" w:themeColor="text1"/>
      <w:spacing w:val="160"/>
      <w:sz w:val="44"/>
      <w:szCs w:val="28"/>
    </w:rPr>
  </w:style>
  <w:style w:type="paragraph" w:styleId="Quote">
    <w:name w:val="Quote"/>
    <w:basedOn w:val="Normal"/>
    <w:next w:val="Normal"/>
    <w:link w:val="QuoteChar"/>
    <w:uiPriority w:val="29"/>
    <w:qFormat/>
    <w:rsid w:val="009F00C9"/>
    <w:pPr>
      <w:spacing w:before="160"/>
    </w:pPr>
    <w:rPr>
      <w:b/>
      <w:i/>
      <w:iCs/>
      <w:color w:val="E32D91" w:themeColor="accent1"/>
      <w:sz w:val="44"/>
    </w:rPr>
  </w:style>
  <w:style w:type="character" w:customStyle="1" w:styleId="QuoteChar">
    <w:name w:val="Quote Char"/>
    <w:basedOn w:val="DefaultParagraphFont"/>
    <w:link w:val="Quote"/>
    <w:uiPriority w:val="29"/>
    <w:rsid w:val="009F00C9"/>
    <w:rPr>
      <w:b/>
      <w:i/>
      <w:iCs/>
      <w:color w:val="E32D91" w:themeColor="accent1"/>
      <w:sz w:val="44"/>
    </w:rPr>
  </w:style>
  <w:style w:type="paragraph" w:styleId="ListParagraph">
    <w:name w:val="List Paragraph"/>
    <w:basedOn w:val="Normal"/>
    <w:uiPriority w:val="34"/>
    <w:semiHidden/>
    <w:qFormat/>
    <w:rsid w:val="003D47FF"/>
    <w:pPr>
      <w:ind w:left="720"/>
      <w:contextualSpacing/>
    </w:pPr>
  </w:style>
  <w:style w:type="character" w:styleId="IntenseEmphasis">
    <w:name w:val="Intense Emphasis"/>
    <w:basedOn w:val="DefaultParagraphFont"/>
    <w:uiPriority w:val="21"/>
    <w:semiHidden/>
    <w:qFormat/>
    <w:rsid w:val="003D47FF"/>
    <w:rPr>
      <w:i/>
      <w:iCs/>
      <w:color w:val="B3186D" w:themeColor="accent1" w:themeShade="BF"/>
    </w:rPr>
  </w:style>
  <w:style w:type="paragraph" w:styleId="IntenseQuote">
    <w:name w:val="Intense Quote"/>
    <w:basedOn w:val="Normal"/>
    <w:next w:val="Normal"/>
    <w:link w:val="IntenseQuoteChar"/>
    <w:uiPriority w:val="30"/>
    <w:semiHidden/>
    <w:qFormat/>
    <w:rsid w:val="003D47FF"/>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IntenseQuoteChar">
    <w:name w:val="Intense Quote Char"/>
    <w:basedOn w:val="DefaultParagraphFont"/>
    <w:link w:val="IntenseQuote"/>
    <w:uiPriority w:val="30"/>
    <w:semiHidden/>
    <w:rsid w:val="00455E48"/>
    <w:rPr>
      <w:i/>
      <w:iCs/>
      <w:color w:val="B3186D" w:themeColor="accent1" w:themeShade="BF"/>
      <w:sz w:val="28"/>
    </w:rPr>
  </w:style>
  <w:style w:type="character" w:styleId="IntenseReference">
    <w:name w:val="Intense Reference"/>
    <w:basedOn w:val="DefaultParagraphFont"/>
    <w:uiPriority w:val="32"/>
    <w:semiHidden/>
    <w:qFormat/>
    <w:rsid w:val="003D47FF"/>
    <w:rPr>
      <w:b/>
      <w:bCs/>
      <w:smallCaps/>
      <w:color w:val="B3186D" w:themeColor="accent1" w:themeShade="BF"/>
      <w:spacing w:val="5"/>
    </w:rPr>
  </w:style>
  <w:style w:type="table" w:styleId="TableGrid">
    <w:name w:val="Table Grid"/>
    <w:basedOn w:val="Table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5539"/>
    <w:rPr>
      <w:color w:val="6B9F25" w:themeColor="hyperlink"/>
      <w:u w:val="single"/>
    </w:rPr>
  </w:style>
  <w:style w:type="character" w:styleId="UnresolvedMention">
    <w:name w:val="Unresolved Mention"/>
    <w:basedOn w:val="DefaultParagraphFont"/>
    <w:uiPriority w:val="99"/>
    <w:semiHidden/>
    <w:unhideWhenUsed/>
    <w:rsid w:val="007A5539"/>
    <w:rPr>
      <w:color w:val="605E5C"/>
      <w:shd w:val="clear" w:color="auto" w:fill="E1DFDD"/>
    </w:rPr>
  </w:style>
  <w:style w:type="paragraph" w:styleId="TOC1">
    <w:name w:val="toc 1"/>
    <w:basedOn w:val="Normal"/>
    <w:uiPriority w:val="39"/>
    <w:rsid w:val="00894CFE"/>
    <w:pPr>
      <w:spacing w:before="120"/>
    </w:pPr>
    <w:rPr>
      <w:rFonts w:cstheme="minorHAnsi"/>
      <w:b/>
      <w:bCs/>
      <w:i/>
      <w:iCs/>
      <w:sz w:val="24"/>
      <w:szCs w:val="24"/>
    </w:rPr>
  </w:style>
  <w:style w:type="paragraph" w:styleId="TOC2">
    <w:name w:val="toc 2"/>
    <w:basedOn w:val="Normal"/>
    <w:uiPriority w:val="39"/>
    <w:rsid w:val="00894CFE"/>
    <w:pPr>
      <w:spacing w:before="120"/>
      <w:ind w:left="280"/>
    </w:pPr>
    <w:rPr>
      <w:rFonts w:cstheme="minorHAnsi"/>
      <w:b/>
      <w:bCs/>
      <w:sz w:val="22"/>
    </w:rPr>
  </w:style>
  <w:style w:type="paragraph" w:styleId="ListBullet">
    <w:name w:val="List Bullet"/>
    <w:basedOn w:val="Content"/>
    <w:uiPriority w:val="11"/>
    <w:qFormat/>
    <w:rsid w:val="00812F00"/>
    <w:pPr>
      <w:framePr w:wrap="around"/>
      <w:numPr>
        <w:numId w:val="2"/>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DefaultParagraphFont"/>
    <w:link w:val="Content"/>
    <w:semiHidden/>
    <w:rsid w:val="00455E48"/>
    <w:rPr>
      <w:rFonts w:eastAsiaTheme="minorEastAsia"/>
      <w:color w:val="000000" w:themeColor="text1"/>
      <w:kern w:val="0"/>
      <w:sz w:val="28"/>
    </w:rPr>
  </w:style>
  <w:style w:type="character" w:styleId="Strong">
    <w:name w:val="Strong"/>
    <w:basedOn w:val="DefaultParagraphFont"/>
    <w:uiPriority w:val="22"/>
    <w:semiHidden/>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E32D91" w:themeColor="accent1"/>
      <w:spacing w:val="80"/>
      <w:sz w:val="24"/>
      <w:szCs w:val="18"/>
    </w:rPr>
  </w:style>
  <w:style w:type="paragraph" w:styleId="Header">
    <w:name w:val="header"/>
    <w:basedOn w:val="Normal"/>
    <w:link w:val="HeaderChar"/>
    <w:uiPriority w:val="99"/>
    <w:semiHidden/>
    <w:rsid w:val="002125C1"/>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455E48"/>
    <w:rPr>
      <w:sz w:val="28"/>
    </w:rPr>
  </w:style>
  <w:style w:type="paragraph" w:styleId="Footer">
    <w:name w:val="footer"/>
    <w:basedOn w:val="Normal"/>
    <w:link w:val="FooterChar"/>
    <w:uiPriority w:val="99"/>
    <w:rsid w:val="002125C1"/>
    <w:pPr>
      <w:tabs>
        <w:tab w:val="center" w:pos="4680"/>
        <w:tab w:val="right" w:pos="9360"/>
      </w:tabs>
      <w:spacing w:line="240" w:lineRule="auto"/>
    </w:pPr>
  </w:style>
  <w:style w:type="character" w:customStyle="1" w:styleId="FooterChar">
    <w:name w:val="Footer Char"/>
    <w:basedOn w:val="DefaultParagraphFont"/>
    <w:link w:val="Footer"/>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DefaultParagraphFont"/>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E32D91" w:themeColor="accent1"/>
    </w:rPr>
  </w:style>
  <w:style w:type="character" w:styleId="PlaceholderText">
    <w:name w:val="Placeholder Text"/>
    <w:basedOn w:val="DefaultParagraphFont"/>
    <w:uiPriority w:val="99"/>
    <w:semiHidden/>
    <w:rsid w:val="00E8450B"/>
    <w:rPr>
      <w:color w:val="666666"/>
    </w:rPr>
  </w:style>
  <w:style w:type="paragraph" w:styleId="NoSpacing">
    <w:name w:val="No Spacing"/>
    <w:uiPriority w:val="1"/>
    <w:semiHidden/>
    <w:qFormat/>
    <w:rsid w:val="00E8450B"/>
    <w:pPr>
      <w:spacing w:after="0" w:line="240" w:lineRule="auto"/>
    </w:pPr>
    <w:rPr>
      <w:sz w:val="28"/>
    </w:rPr>
  </w:style>
  <w:style w:type="paragraph" w:styleId="TOCHeading">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Emphasis">
    <w:name w:val="Emphasis"/>
    <w:basedOn w:val="DefaultParagraphFont"/>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TOC3">
    <w:name w:val="toc 3"/>
    <w:basedOn w:val="Normal"/>
    <w:next w:val="Normal"/>
    <w:autoRedefine/>
    <w:uiPriority w:val="39"/>
    <w:semiHidden/>
    <w:rsid w:val="004A482F"/>
    <w:pPr>
      <w:ind w:left="560"/>
    </w:pPr>
    <w:rPr>
      <w:rFonts w:cstheme="minorHAnsi"/>
      <w:sz w:val="20"/>
      <w:szCs w:val="20"/>
    </w:rPr>
  </w:style>
  <w:style w:type="paragraph" w:styleId="TOC4">
    <w:name w:val="toc 4"/>
    <w:basedOn w:val="Normal"/>
    <w:next w:val="Normal"/>
    <w:autoRedefine/>
    <w:uiPriority w:val="39"/>
    <w:semiHidden/>
    <w:rsid w:val="004A482F"/>
    <w:pPr>
      <w:ind w:left="840"/>
    </w:pPr>
    <w:rPr>
      <w:rFonts w:cstheme="minorHAnsi"/>
      <w:sz w:val="20"/>
      <w:szCs w:val="20"/>
    </w:rPr>
  </w:style>
  <w:style w:type="paragraph" w:styleId="TOC5">
    <w:name w:val="toc 5"/>
    <w:basedOn w:val="Normal"/>
    <w:next w:val="Normal"/>
    <w:autoRedefine/>
    <w:uiPriority w:val="39"/>
    <w:semiHidden/>
    <w:rsid w:val="004A482F"/>
    <w:pPr>
      <w:ind w:left="1120"/>
    </w:pPr>
    <w:rPr>
      <w:rFonts w:cstheme="minorHAnsi"/>
      <w:sz w:val="20"/>
      <w:szCs w:val="20"/>
    </w:rPr>
  </w:style>
  <w:style w:type="paragraph" w:styleId="TOC6">
    <w:name w:val="toc 6"/>
    <w:basedOn w:val="Normal"/>
    <w:next w:val="Normal"/>
    <w:autoRedefine/>
    <w:uiPriority w:val="39"/>
    <w:semiHidden/>
    <w:rsid w:val="004A482F"/>
    <w:pPr>
      <w:ind w:left="1400"/>
    </w:pPr>
    <w:rPr>
      <w:rFonts w:cstheme="minorHAnsi"/>
      <w:sz w:val="20"/>
      <w:szCs w:val="20"/>
    </w:rPr>
  </w:style>
  <w:style w:type="paragraph" w:styleId="TOC7">
    <w:name w:val="toc 7"/>
    <w:basedOn w:val="Normal"/>
    <w:next w:val="Normal"/>
    <w:autoRedefine/>
    <w:uiPriority w:val="39"/>
    <w:semiHidden/>
    <w:rsid w:val="004A482F"/>
    <w:pPr>
      <w:ind w:left="1680"/>
    </w:pPr>
    <w:rPr>
      <w:rFonts w:cstheme="minorHAnsi"/>
      <w:sz w:val="20"/>
      <w:szCs w:val="20"/>
    </w:rPr>
  </w:style>
  <w:style w:type="paragraph" w:styleId="TOC8">
    <w:name w:val="toc 8"/>
    <w:basedOn w:val="Normal"/>
    <w:next w:val="Normal"/>
    <w:autoRedefine/>
    <w:uiPriority w:val="39"/>
    <w:semiHidden/>
    <w:rsid w:val="004A482F"/>
    <w:pPr>
      <w:ind w:left="1960"/>
    </w:pPr>
    <w:rPr>
      <w:rFonts w:cstheme="minorHAnsi"/>
      <w:sz w:val="20"/>
      <w:szCs w:val="20"/>
    </w:rPr>
  </w:style>
  <w:style w:type="paragraph" w:styleId="TOC9">
    <w:name w:val="toc 9"/>
    <w:basedOn w:val="Normal"/>
    <w:next w:val="Normal"/>
    <w:autoRedefine/>
    <w:uiPriority w:val="39"/>
    <w:semiHidden/>
    <w:rsid w:val="004A482F"/>
    <w:pPr>
      <w:ind w:left="22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8704848">
      <w:bodyDiv w:val="1"/>
      <w:marLeft w:val="0"/>
      <w:marRight w:val="0"/>
      <w:marTop w:val="0"/>
      <w:marBottom w:val="0"/>
      <w:divBdr>
        <w:top w:val="none" w:sz="0" w:space="0" w:color="auto"/>
        <w:left w:val="none" w:sz="0" w:space="0" w:color="auto"/>
        <w:bottom w:val="none" w:sz="0" w:space="0" w:color="auto"/>
        <w:right w:val="none" w:sz="0" w:space="0" w:color="auto"/>
      </w:divBdr>
      <w:divsChild>
        <w:div w:id="2125536084">
          <w:marLeft w:val="0"/>
          <w:marRight w:val="0"/>
          <w:marTop w:val="0"/>
          <w:marBottom w:val="0"/>
          <w:divBdr>
            <w:top w:val="none" w:sz="0" w:space="0" w:color="auto"/>
            <w:left w:val="none" w:sz="0" w:space="0" w:color="auto"/>
            <w:bottom w:val="none" w:sz="0" w:space="0" w:color="auto"/>
            <w:right w:val="none" w:sz="0" w:space="0" w:color="auto"/>
          </w:divBdr>
        </w:div>
        <w:div w:id="11490604">
          <w:marLeft w:val="0"/>
          <w:marRight w:val="0"/>
          <w:marTop w:val="0"/>
          <w:marBottom w:val="0"/>
          <w:divBdr>
            <w:top w:val="none" w:sz="0" w:space="0" w:color="auto"/>
            <w:left w:val="none" w:sz="0" w:space="0" w:color="auto"/>
            <w:bottom w:val="none" w:sz="0" w:space="0" w:color="auto"/>
            <w:right w:val="none" w:sz="0" w:space="0" w:color="auto"/>
          </w:divBdr>
        </w:div>
        <w:div w:id="212816965">
          <w:marLeft w:val="0"/>
          <w:marRight w:val="0"/>
          <w:marTop w:val="0"/>
          <w:marBottom w:val="0"/>
          <w:divBdr>
            <w:top w:val="none" w:sz="0" w:space="0" w:color="auto"/>
            <w:left w:val="none" w:sz="0" w:space="0" w:color="auto"/>
            <w:bottom w:val="none" w:sz="0" w:space="0" w:color="auto"/>
            <w:right w:val="none" w:sz="0" w:space="0" w:color="auto"/>
          </w:divBdr>
        </w:div>
        <w:div w:id="2063409469">
          <w:marLeft w:val="0"/>
          <w:marRight w:val="0"/>
          <w:marTop w:val="0"/>
          <w:marBottom w:val="0"/>
          <w:divBdr>
            <w:top w:val="none" w:sz="0" w:space="0" w:color="auto"/>
            <w:left w:val="none" w:sz="0" w:space="0" w:color="auto"/>
            <w:bottom w:val="none" w:sz="0" w:space="0" w:color="auto"/>
            <w:right w:val="none" w:sz="0" w:space="0" w:color="auto"/>
          </w:divBdr>
        </w:div>
        <w:div w:id="900677643">
          <w:marLeft w:val="0"/>
          <w:marRight w:val="0"/>
          <w:marTop w:val="0"/>
          <w:marBottom w:val="0"/>
          <w:divBdr>
            <w:top w:val="none" w:sz="0" w:space="0" w:color="auto"/>
            <w:left w:val="none" w:sz="0" w:space="0" w:color="auto"/>
            <w:bottom w:val="none" w:sz="0" w:space="0" w:color="auto"/>
            <w:right w:val="none" w:sz="0" w:space="0" w:color="auto"/>
          </w:divBdr>
        </w:div>
        <w:div w:id="238057498">
          <w:marLeft w:val="0"/>
          <w:marRight w:val="0"/>
          <w:marTop w:val="0"/>
          <w:marBottom w:val="0"/>
          <w:divBdr>
            <w:top w:val="none" w:sz="0" w:space="0" w:color="auto"/>
            <w:left w:val="none" w:sz="0" w:space="0" w:color="auto"/>
            <w:bottom w:val="none" w:sz="0" w:space="0" w:color="auto"/>
            <w:right w:val="none" w:sz="0" w:space="0" w:color="auto"/>
          </w:divBdr>
        </w:div>
        <w:div w:id="824273716">
          <w:marLeft w:val="0"/>
          <w:marRight w:val="0"/>
          <w:marTop w:val="0"/>
          <w:marBottom w:val="0"/>
          <w:divBdr>
            <w:top w:val="none" w:sz="0" w:space="0" w:color="auto"/>
            <w:left w:val="none" w:sz="0" w:space="0" w:color="auto"/>
            <w:bottom w:val="none" w:sz="0" w:space="0" w:color="auto"/>
            <w:right w:val="none" w:sz="0" w:space="0" w:color="auto"/>
          </w:divBdr>
        </w:div>
        <w:div w:id="1616399328">
          <w:marLeft w:val="0"/>
          <w:marRight w:val="0"/>
          <w:marTop w:val="0"/>
          <w:marBottom w:val="0"/>
          <w:divBdr>
            <w:top w:val="none" w:sz="0" w:space="0" w:color="auto"/>
            <w:left w:val="none" w:sz="0" w:space="0" w:color="auto"/>
            <w:bottom w:val="none" w:sz="0" w:space="0" w:color="auto"/>
            <w:right w:val="none" w:sz="0" w:space="0" w:color="auto"/>
          </w:divBdr>
        </w:div>
        <w:div w:id="2061633384">
          <w:marLeft w:val="0"/>
          <w:marRight w:val="0"/>
          <w:marTop w:val="0"/>
          <w:marBottom w:val="0"/>
          <w:divBdr>
            <w:top w:val="none" w:sz="0" w:space="0" w:color="auto"/>
            <w:left w:val="none" w:sz="0" w:space="0" w:color="auto"/>
            <w:bottom w:val="none" w:sz="0" w:space="0" w:color="auto"/>
            <w:right w:val="none" w:sz="0" w:space="0" w:color="auto"/>
          </w:divBdr>
        </w:div>
        <w:div w:id="851577127">
          <w:marLeft w:val="0"/>
          <w:marRight w:val="0"/>
          <w:marTop w:val="0"/>
          <w:marBottom w:val="0"/>
          <w:divBdr>
            <w:top w:val="none" w:sz="0" w:space="0" w:color="auto"/>
            <w:left w:val="none" w:sz="0" w:space="0" w:color="auto"/>
            <w:bottom w:val="none" w:sz="0" w:space="0" w:color="auto"/>
            <w:right w:val="none" w:sz="0" w:space="0" w:color="auto"/>
          </w:divBdr>
        </w:div>
        <w:div w:id="375129998">
          <w:marLeft w:val="0"/>
          <w:marRight w:val="0"/>
          <w:marTop w:val="0"/>
          <w:marBottom w:val="0"/>
          <w:divBdr>
            <w:top w:val="none" w:sz="0" w:space="0" w:color="auto"/>
            <w:left w:val="none" w:sz="0" w:space="0" w:color="auto"/>
            <w:bottom w:val="none" w:sz="0" w:space="0" w:color="auto"/>
            <w:right w:val="none" w:sz="0" w:space="0" w:color="auto"/>
          </w:divBdr>
        </w:div>
        <w:div w:id="1756902071">
          <w:marLeft w:val="0"/>
          <w:marRight w:val="0"/>
          <w:marTop w:val="0"/>
          <w:marBottom w:val="0"/>
          <w:divBdr>
            <w:top w:val="none" w:sz="0" w:space="0" w:color="auto"/>
            <w:left w:val="none" w:sz="0" w:space="0" w:color="auto"/>
            <w:bottom w:val="none" w:sz="0" w:space="0" w:color="auto"/>
            <w:right w:val="none" w:sz="0" w:space="0" w:color="auto"/>
          </w:divBdr>
        </w:div>
      </w:divsChild>
    </w:div>
    <w:div w:id="1040280715">
      <w:bodyDiv w:val="1"/>
      <w:marLeft w:val="0"/>
      <w:marRight w:val="0"/>
      <w:marTop w:val="0"/>
      <w:marBottom w:val="0"/>
      <w:divBdr>
        <w:top w:val="none" w:sz="0" w:space="0" w:color="auto"/>
        <w:left w:val="none" w:sz="0" w:space="0" w:color="auto"/>
        <w:bottom w:val="none" w:sz="0" w:space="0" w:color="auto"/>
        <w:right w:val="none" w:sz="0" w:space="0" w:color="auto"/>
      </w:divBdr>
      <w:divsChild>
        <w:div w:id="1755517165">
          <w:marLeft w:val="0"/>
          <w:marRight w:val="0"/>
          <w:marTop w:val="0"/>
          <w:marBottom w:val="0"/>
          <w:divBdr>
            <w:top w:val="none" w:sz="0" w:space="0" w:color="auto"/>
            <w:left w:val="none" w:sz="0" w:space="0" w:color="auto"/>
            <w:bottom w:val="none" w:sz="0" w:space="0" w:color="auto"/>
            <w:right w:val="none" w:sz="0" w:space="0" w:color="auto"/>
          </w:divBdr>
        </w:div>
        <w:div w:id="1771050521">
          <w:marLeft w:val="0"/>
          <w:marRight w:val="0"/>
          <w:marTop w:val="0"/>
          <w:marBottom w:val="0"/>
          <w:divBdr>
            <w:top w:val="none" w:sz="0" w:space="0" w:color="auto"/>
            <w:left w:val="none" w:sz="0" w:space="0" w:color="auto"/>
            <w:bottom w:val="none" w:sz="0" w:space="0" w:color="auto"/>
            <w:right w:val="none" w:sz="0" w:space="0" w:color="auto"/>
          </w:divBdr>
        </w:div>
        <w:div w:id="1287929726">
          <w:marLeft w:val="0"/>
          <w:marRight w:val="0"/>
          <w:marTop w:val="0"/>
          <w:marBottom w:val="0"/>
          <w:divBdr>
            <w:top w:val="none" w:sz="0" w:space="0" w:color="auto"/>
            <w:left w:val="none" w:sz="0" w:space="0" w:color="auto"/>
            <w:bottom w:val="none" w:sz="0" w:space="0" w:color="auto"/>
            <w:right w:val="none" w:sz="0" w:space="0" w:color="auto"/>
          </w:divBdr>
        </w:div>
        <w:div w:id="1626229536">
          <w:marLeft w:val="0"/>
          <w:marRight w:val="0"/>
          <w:marTop w:val="0"/>
          <w:marBottom w:val="0"/>
          <w:divBdr>
            <w:top w:val="none" w:sz="0" w:space="0" w:color="auto"/>
            <w:left w:val="none" w:sz="0" w:space="0" w:color="auto"/>
            <w:bottom w:val="none" w:sz="0" w:space="0" w:color="auto"/>
            <w:right w:val="none" w:sz="0" w:space="0" w:color="auto"/>
          </w:divBdr>
        </w:div>
        <w:div w:id="528417839">
          <w:marLeft w:val="0"/>
          <w:marRight w:val="0"/>
          <w:marTop w:val="0"/>
          <w:marBottom w:val="0"/>
          <w:divBdr>
            <w:top w:val="none" w:sz="0" w:space="0" w:color="auto"/>
            <w:left w:val="none" w:sz="0" w:space="0" w:color="auto"/>
            <w:bottom w:val="none" w:sz="0" w:space="0" w:color="auto"/>
            <w:right w:val="none" w:sz="0" w:space="0" w:color="auto"/>
          </w:divBdr>
        </w:div>
        <w:div w:id="382221240">
          <w:marLeft w:val="0"/>
          <w:marRight w:val="0"/>
          <w:marTop w:val="0"/>
          <w:marBottom w:val="0"/>
          <w:divBdr>
            <w:top w:val="none" w:sz="0" w:space="0" w:color="auto"/>
            <w:left w:val="none" w:sz="0" w:space="0" w:color="auto"/>
            <w:bottom w:val="none" w:sz="0" w:space="0" w:color="auto"/>
            <w:right w:val="none" w:sz="0" w:space="0" w:color="auto"/>
          </w:divBdr>
        </w:div>
        <w:div w:id="516770480">
          <w:marLeft w:val="0"/>
          <w:marRight w:val="0"/>
          <w:marTop w:val="0"/>
          <w:marBottom w:val="0"/>
          <w:divBdr>
            <w:top w:val="none" w:sz="0" w:space="0" w:color="auto"/>
            <w:left w:val="none" w:sz="0" w:space="0" w:color="auto"/>
            <w:bottom w:val="none" w:sz="0" w:space="0" w:color="auto"/>
            <w:right w:val="none" w:sz="0" w:space="0" w:color="auto"/>
          </w:divBdr>
        </w:div>
        <w:div w:id="1675836925">
          <w:marLeft w:val="0"/>
          <w:marRight w:val="0"/>
          <w:marTop w:val="0"/>
          <w:marBottom w:val="0"/>
          <w:divBdr>
            <w:top w:val="none" w:sz="0" w:space="0" w:color="auto"/>
            <w:left w:val="none" w:sz="0" w:space="0" w:color="auto"/>
            <w:bottom w:val="none" w:sz="0" w:space="0" w:color="auto"/>
            <w:right w:val="none" w:sz="0" w:space="0" w:color="auto"/>
          </w:divBdr>
        </w:div>
        <w:div w:id="838155223">
          <w:marLeft w:val="0"/>
          <w:marRight w:val="0"/>
          <w:marTop w:val="0"/>
          <w:marBottom w:val="0"/>
          <w:divBdr>
            <w:top w:val="none" w:sz="0" w:space="0" w:color="auto"/>
            <w:left w:val="none" w:sz="0" w:space="0" w:color="auto"/>
            <w:bottom w:val="none" w:sz="0" w:space="0" w:color="auto"/>
            <w:right w:val="none" w:sz="0" w:space="0" w:color="auto"/>
          </w:divBdr>
        </w:div>
        <w:div w:id="948708603">
          <w:marLeft w:val="0"/>
          <w:marRight w:val="0"/>
          <w:marTop w:val="0"/>
          <w:marBottom w:val="0"/>
          <w:divBdr>
            <w:top w:val="none" w:sz="0" w:space="0" w:color="auto"/>
            <w:left w:val="none" w:sz="0" w:space="0" w:color="auto"/>
            <w:bottom w:val="none" w:sz="0" w:space="0" w:color="auto"/>
            <w:right w:val="none" w:sz="0" w:space="0" w:color="auto"/>
          </w:divBdr>
        </w:div>
        <w:div w:id="1252422773">
          <w:marLeft w:val="0"/>
          <w:marRight w:val="0"/>
          <w:marTop w:val="0"/>
          <w:marBottom w:val="0"/>
          <w:divBdr>
            <w:top w:val="none" w:sz="0" w:space="0" w:color="auto"/>
            <w:left w:val="none" w:sz="0" w:space="0" w:color="auto"/>
            <w:bottom w:val="none" w:sz="0" w:space="0" w:color="auto"/>
            <w:right w:val="none" w:sz="0" w:space="0" w:color="auto"/>
          </w:divBdr>
        </w:div>
        <w:div w:id="11699802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sel\AppData\Roaming\Microsoft\Templates\Business%20report%20(graphic%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89D51EE25314FB6AD864D648A760078"/>
        <w:category>
          <w:name w:val="General"/>
          <w:gallery w:val="placeholder"/>
        </w:category>
        <w:types>
          <w:type w:val="bbPlcHdr"/>
        </w:types>
        <w:behaviors>
          <w:behavior w:val="content"/>
        </w:behaviors>
        <w:guid w:val="{90BF15E2-CEBC-4C60-8AD5-1065832B1468}"/>
      </w:docPartPr>
      <w:docPartBody>
        <w:p w:rsidR="00CA5798" w:rsidRDefault="005D34B7">
          <w:pPr>
            <w:pStyle w:val="B89D51EE25314FB6AD864D648A760078"/>
          </w:pPr>
          <w:r w:rsidRPr="00E8450B">
            <w:rPr>
              <w:rStyle w:val="PlaceholderText"/>
            </w:rPr>
            <w:t>QUARTERLY</w:t>
          </w:r>
          <w:r w:rsidRPr="00E8450B">
            <w:rPr>
              <w:rStyle w:val="PlaceholderText"/>
            </w:rPr>
            <w:br/>
            <w:t>Report</w:t>
          </w:r>
        </w:p>
      </w:docPartBody>
    </w:docPart>
    <w:docPart>
      <w:docPartPr>
        <w:name w:val="240F74DCFA4D4644A87BF9836344C8BB"/>
        <w:category>
          <w:name w:val="General"/>
          <w:gallery w:val="placeholder"/>
        </w:category>
        <w:types>
          <w:type w:val="bbPlcHdr"/>
        </w:types>
        <w:behaviors>
          <w:behavior w:val="content"/>
        </w:behaviors>
        <w:guid w:val="{0C0F10BA-B0CC-486D-B5C7-180ABF5D75C8}"/>
      </w:docPartPr>
      <w:docPartBody>
        <w:p w:rsidR="00CA5798" w:rsidRDefault="005D34B7">
          <w:pPr>
            <w:pStyle w:val="240F74DCFA4D4644A87BF9836344C8BB"/>
          </w:pPr>
          <w:r w:rsidRPr="00E8450B">
            <w:t>Olson Harris Ltd.</w:t>
          </w:r>
        </w:p>
      </w:docPartBody>
    </w:docPart>
    <w:docPart>
      <w:docPartPr>
        <w:name w:val="14A3FF6BBFB144D7A8033D58B9BB8940"/>
        <w:category>
          <w:name w:val="General"/>
          <w:gallery w:val="placeholder"/>
        </w:category>
        <w:types>
          <w:type w:val="bbPlcHdr"/>
        </w:types>
        <w:behaviors>
          <w:behavior w:val="content"/>
        </w:behaviors>
        <w:guid w:val="{287F067D-17A5-4B1B-8C0A-2E961BA367F0}"/>
      </w:docPartPr>
      <w:docPartBody>
        <w:p w:rsidR="00CA5798" w:rsidRDefault="005D34B7">
          <w:pPr>
            <w:pStyle w:val="14A3FF6BBFB144D7A8033D58B9BB8940"/>
          </w:pPr>
          <w:r w:rsidRPr="00E8450B">
            <w:rPr>
              <w:rStyle w:val="PlaceholderText"/>
            </w:rPr>
            <w:t>Hailey Clark, VP</w:t>
          </w:r>
        </w:p>
      </w:docPartBody>
    </w:docPart>
    <w:docPart>
      <w:docPartPr>
        <w:name w:val="44B7E80126D04FC9B9913F872F83388E"/>
        <w:category>
          <w:name w:val="General"/>
          <w:gallery w:val="placeholder"/>
        </w:category>
        <w:types>
          <w:type w:val="bbPlcHdr"/>
        </w:types>
        <w:behaviors>
          <w:behavior w:val="content"/>
        </w:behaviors>
        <w:guid w:val="{0A79FAE0-CD35-45D3-B4BC-75AB405A2A5F}"/>
      </w:docPartPr>
      <w:docPartBody>
        <w:p w:rsidR="00CA5798" w:rsidRDefault="005D34B7">
          <w:pPr>
            <w:pStyle w:val="44B7E80126D04FC9B9913F872F83388E"/>
          </w:pPr>
          <w:r w:rsidRPr="00E8450B">
            <w:rPr>
              <w:rStyle w:val="PlaceholderText"/>
            </w:rPr>
            <w:t>olsonharrisltd@example.com</w:t>
          </w:r>
        </w:p>
      </w:docPartBody>
    </w:docPart>
    <w:docPart>
      <w:docPartPr>
        <w:name w:val="07D1284497184E6BAF8C0C7A9B4EB246"/>
        <w:category>
          <w:name w:val="General"/>
          <w:gallery w:val="placeholder"/>
        </w:category>
        <w:types>
          <w:type w:val="bbPlcHdr"/>
        </w:types>
        <w:behaviors>
          <w:behavior w:val="content"/>
        </w:behaviors>
        <w:guid w:val="{A26EAA45-7BE5-470F-B3E2-8D21769D451E}"/>
      </w:docPartPr>
      <w:docPartBody>
        <w:p w:rsidR="00CA5798" w:rsidRDefault="005D34B7">
          <w:pPr>
            <w:pStyle w:val="07D1284497184E6BAF8C0C7A9B4EB246"/>
          </w:pPr>
          <w:r w:rsidRPr="00E8450B">
            <w:rPr>
              <w:rStyle w:val="PlaceholderText"/>
            </w:rPr>
            <w:t>www.interestingsite.com</w:t>
          </w:r>
        </w:p>
      </w:docPartBody>
    </w:docPart>
    <w:docPart>
      <w:docPartPr>
        <w:name w:val="87C39250D9814D878AD4B12B0EFDFEF5"/>
        <w:category>
          <w:name w:val="General"/>
          <w:gallery w:val="placeholder"/>
        </w:category>
        <w:types>
          <w:type w:val="bbPlcHdr"/>
        </w:types>
        <w:behaviors>
          <w:behavior w:val="content"/>
        </w:behaviors>
        <w:guid w:val="{7314A2B3-CB3B-4D64-AF67-023B19DCE3F9}"/>
      </w:docPartPr>
      <w:docPartBody>
        <w:p w:rsidR="00CA5798" w:rsidRDefault="005D34B7">
          <w:pPr>
            <w:pStyle w:val="87C39250D9814D878AD4B12B0EFDFEF5"/>
          </w:pPr>
          <w:r w:rsidRPr="00455E48">
            <w:t>Q1</w:t>
          </w:r>
        </w:p>
      </w:docPartBody>
    </w:docPart>
    <w:docPart>
      <w:docPartPr>
        <w:name w:val="CFE0FDB5DDBF41A7899585FE7A951AA0"/>
        <w:category>
          <w:name w:val="General"/>
          <w:gallery w:val="placeholder"/>
        </w:category>
        <w:types>
          <w:type w:val="bbPlcHdr"/>
        </w:types>
        <w:behaviors>
          <w:behavior w:val="content"/>
        </w:behaviors>
        <w:guid w:val="{69EB4FFF-0BEE-4218-ACF9-BE8ECB8DA6DB}"/>
      </w:docPartPr>
      <w:docPartBody>
        <w:p w:rsidR="00CA5798" w:rsidRDefault="005D34B7">
          <w:pPr>
            <w:pStyle w:val="CFE0FDB5DDBF41A7899585FE7A951AA0"/>
          </w:pPr>
          <w:r w:rsidRPr="00455E48">
            <w:t>visual</w:t>
          </w:r>
        </w:p>
      </w:docPartBody>
    </w:docPart>
    <w:docPart>
      <w:docPartPr>
        <w:name w:val="082B57782C1A487283D3CBD4E2C12898"/>
        <w:category>
          <w:name w:val="General"/>
          <w:gallery w:val="placeholder"/>
        </w:category>
        <w:types>
          <w:type w:val="bbPlcHdr"/>
        </w:types>
        <w:behaviors>
          <w:behavior w:val="content"/>
        </w:behaviors>
        <w:guid w:val="{460C3213-CE2A-409B-93C2-4FB8159AAAAE}"/>
      </w:docPartPr>
      <w:docPartBody>
        <w:p w:rsidR="005D34B7" w:rsidRDefault="00CA5798" w:rsidP="00CA5798">
          <w:pPr>
            <w:pStyle w:val="082B57782C1A487283D3CBD4E2C12898"/>
          </w:pPr>
          <w:r w:rsidRPr="00455E48">
            <w:t>Executive</w:t>
          </w:r>
        </w:p>
      </w:docPartBody>
    </w:docPart>
    <w:docPart>
      <w:docPartPr>
        <w:name w:val="CB5B87CB207042AFAAD467DF8E9DB8DE"/>
        <w:category>
          <w:name w:val="General"/>
          <w:gallery w:val="placeholder"/>
        </w:category>
        <w:types>
          <w:type w:val="bbPlcHdr"/>
        </w:types>
        <w:behaviors>
          <w:behavior w:val="content"/>
        </w:behaviors>
        <w:guid w:val="{A11C515F-E0F4-41DE-BCBC-DDC84BFE887C}"/>
      </w:docPartPr>
      <w:docPartBody>
        <w:p w:rsidR="005D34B7" w:rsidRDefault="00CA5798" w:rsidP="00CA5798">
          <w:pPr>
            <w:pStyle w:val="CB5B87CB207042AFAAD467DF8E9DB8DE"/>
          </w:pPr>
          <w:r w:rsidRPr="009F68EE">
            <w:rPr>
              <w:rStyle w:val="PlaceholderText"/>
            </w:rPr>
            <w:t>summary</w:t>
          </w:r>
        </w:p>
      </w:docPartBody>
    </w:docPart>
    <w:docPart>
      <w:docPartPr>
        <w:name w:val="F0F9BC1973E240B69AB699C481061F2C"/>
        <w:category>
          <w:name w:val="General"/>
          <w:gallery w:val="placeholder"/>
        </w:category>
        <w:types>
          <w:type w:val="bbPlcHdr"/>
        </w:types>
        <w:behaviors>
          <w:behavior w:val="content"/>
        </w:behaviors>
        <w:guid w:val="{8B06BEC7-D1C9-4753-BA25-301871EA93BC}"/>
      </w:docPartPr>
      <w:docPartBody>
        <w:p w:rsidR="005D34B7" w:rsidRDefault="005D34B7" w:rsidP="005D34B7">
          <w:pPr>
            <w:pStyle w:val="F0F9BC1973E240B69AB699C481061F2C"/>
          </w:pPr>
          <w:r w:rsidRPr="00455E48">
            <w:t>visual</w:t>
          </w:r>
        </w:p>
      </w:docPartBody>
    </w:docPart>
    <w:docPart>
      <w:docPartPr>
        <w:name w:val="68F158C1065D4EE69C226101098751A1"/>
        <w:category>
          <w:name w:val="General"/>
          <w:gallery w:val="placeholder"/>
        </w:category>
        <w:types>
          <w:type w:val="bbPlcHdr"/>
        </w:types>
        <w:behaviors>
          <w:behavior w:val="content"/>
        </w:behaviors>
        <w:guid w:val="{0A6AE6C7-8283-44EE-92AB-09CC29950D90}"/>
      </w:docPartPr>
      <w:docPartBody>
        <w:p w:rsidR="005D34B7" w:rsidRDefault="005D34B7" w:rsidP="005D34B7">
          <w:pPr>
            <w:pStyle w:val="68F158C1065D4EE69C226101098751A1"/>
          </w:pPr>
          <w:r w:rsidRPr="00455E48">
            <w:t>visual</w:t>
          </w:r>
        </w:p>
      </w:docPartBody>
    </w:docPart>
    <w:docPart>
      <w:docPartPr>
        <w:name w:val="C99F6AE3D0E74F2789CD633AD2D24911"/>
        <w:category>
          <w:name w:val="General"/>
          <w:gallery w:val="placeholder"/>
        </w:category>
        <w:types>
          <w:type w:val="bbPlcHdr"/>
        </w:types>
        <w:behaviors>
          <w:behavior w:val="content"/>
        </w:behaviors>
        <w:guid w:val="{ECE43617-C283-4AE3-9228-C0D373C6E910}"/>
      </w:docPartPr>
      <w:docPartBody>
        <w:p w:rsidR="005D34B7" w:rsidRDefault="005D34B7" w:rsidP="005D34B7">
          <w:pPr>
            <w:pStyle w:val="C99F6AE3D0E74F2789CD633AD2D24911"/>
          </w:pPr>
          <w:r w:rsidRPr="00455E48">
            <w:t>visual</w:t>
          </w:r>
        </w:p>
      </w:docPartBody>
    </w:docPart>
    <w:docPart>
      <w:docPartPr>
        <w:name w:val="25FBFF5057BE4483A3B7EACB61061486"/>
        <w:category>
          <w:name w:val="General"/>
          <w:gallery w:val="placeholder"/>
        </w:category>
        <w:types>
          <w:type w:val="bbPlcHdr"/>
        </w:types>
        <w:behaviors>
          <w:behavior w:val="content"/>
        </w:behaviors>
        <w:guid w:val="{336803B2-F31F-47C6-92AA-B27AF62C20B7}"/>
      </w:docPartPr>
      <w:docPartBody>
        <w:p w:rsidR="005D34B7" w:rsidRDefault="005D34B7" w:rsidP="005D34B7">
          <w:pPr>
            <w:pStyle w:val="25FBFF5057BE4483A3B7EACB61061486"/>
          </w:pPr>
          <w:r w:rsidRPr="00455E48">
            <w:t>visual</w:t>
          </w:r>
        </w:p>
      </w:docPartBody>
    </w:docPart>
    <w:docPart>
      <w:docPartPr>
        <w:name w:val="50AA3B3207D046E3A658548EECDA365A"/>
        <w:category>
          <w:name w:val="General"/>
          <w:gallery w:val="placeholder"/>
        </w:category>
        <w:types>
          <w:type w:val="bbPlcHdr"/>
        </w:types>
        <w:behaviors>
          <w:behavior w:val="content"/>
        </w:behaviors>
        <w:guid w:val="{AC65B8E6-E780-4295-872F-3A8FF8D0F362}"/>
      </w:docPartPr>
      <w:docPartBody>
        <w:p w:rsidR="005D34B7" w:rsidRDefault="005D34B7" w:rsidP="005D34B7">
          <w:pPr>
            <w:pStyle w:val="50AA3B3207D046E3A658548EECDA365A"/>
          </w:pPr>
          <w:r w:rsidRPr="00455E48">
            <w:t>visual</w:t>
          </w:r>
        </w:p>
      </w:docPartBody>
    </w:docPart>
    <w:docPart>
      <w:docPartPr>
        <w:name w:val="09B8BC6070634471A0345374DFEC4995"/>
        <w:category>
          <w:name w:val="General"/>
          <w:gallery w:val="placeholder"/>
        </w:category>
        <w:types>
          <w:type w:val="bbPlcHdr"/>
        </w:types>
        <w:behaviors>
          <w:behavior w:val="content"/>
        </w:behaviors>
        <w:guid w:val="{9D153D4F-6CDE-4305-B387-9C9495660B95}"/>
      </w:docPartPr>
      <w:docPartBody>
        <w:p w:rsidR="005D34B7" w:rsidRDefault="005D34B7" w:rsidP="005D34B7">
          <w:pPr>
            <w:pStyle w:val="09B8BC6070634471A0345374DFEC4995"/>
          </w:pPr>
          <w:r w:rsidRPr="00455E48">
            <w:t>visual</w:t>
          </w:r>
        </w:p>
      </w:docPartBody>
    </w:docPart>
    <w:docPart>
      <w:docPartPr>
        <w:name w:val="D501A5BFC5D442D7BE112DC7970E782E"/>
        <w:category>
          <w:name w:val="General"/>
          <w:gallery w:val="placeholder"/>
        </w:category>
        <w:types>
          <w:type w:val="bbPlcHdr"/>
        </w:types>
        <w:behaviors>
          <w:behavior w:val="content"/>
        </w:behaviors>
        <w:guid w:val="{FE205C93-E777-4646-A0B2-EB8A4B9C829E}"/>
      </w:docPartPr>
      <w:docPartBody>
        <w:p w:rsidR="005D34B7" w:rsidRDefault="005D34B7" w:rsidP="005D34B7">
          <w:pPr>
            <w:pStyle w:val="D501A5BFC5D442D7BE112DC7970E782E"/>
          </w:pPr>
          <w:r w:rsidRPr="00455E48">
            <w:t>visual</w:t>
          </w:r>
        </w:p>
      </w:docPartBody>
    </w:docPart>
    <w:docPart>
      <w:docPartPr>
        <w:name w:val="E735D8D1810145AEA46C51B5399F3956"/>
        <w:category>
          <w:name w:val="General"/>
          <w:gallery w:val="placeholder"/>
        </w:category>
        <w:types>
          <w:type w:val="bbPlcHdr"/>
        </w:types>
        <w:behaviors>
          <w:behavior w:val="content"/>
        </w:behaviors>
        <w:guid w:val="{9DF46DEC-7C80-451A-8931-82E220834B3E}"/>
      </w:docPartPr>
      <w:docPartBody>
        <w:p w:rsidR="005D34B7" w:rsidRDefault="005D34B7" w:rsidP="005D34B7">
          <w:pPr>
            <w:pStyle w:val="E735D8D1810145AEA46C51B5399F3956"/>
          </w:pPr>
          <w:r w:rsidRPr="00455E48">
            <w:t>visual</w:t>
          </w:r>
        </w:p>
      </w:docPartBody>
    </w:docPart>
    <w:docPart>
      <w:docPartPr>
        <w:name w:val="FF480EA811374054ACE90BDF55035E47"/>
        <w:category>
          <w:name w:val="General"/>
          <w:gallery w:val="placeholder"/>
        </w:category>
        <w:types>
          <w:type w:val="bbPlcHdr"/>
        </w:types>
        <w:behaviors>
          <w:behavior w:val="content"/>
        </w:behaviors>
        <w:guid w:val="{DDCBAAE4-DEC6-424C-B8B0-06E0425D3607}"/>
      </w:docPartPr>
      <w:docPartBody>
        <w:p w:rsidR="005D34B7" w:rsidRDefault="005D34B7" w:rsidP="005D34B7">
          <w:pPr>
            <w:pStyle w:val="FF480EA811374054ACE90BDF55035E47"/>
          </w:pPr>
          <w:r w:rsidRPr="00455E48">
            <w:t>visual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FDB"/>
    <w:rsid w:val="000E00E9"/>
    <w:rsid w:val="0016269A"/>
    <w:rsid w:val="00287FDB"/>
    <w:rsid w:val="005D34B7"/>
    <w:rsid w:val="00A01D0B"/>
    <w:rsid w:val="00CA5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5798"/>
    <w:rPr>
      <w:color w:val="666666"/>
    </w:rPr>
  </w:style>
  <w:style w:type="paragraph" w:customStyle="1" w:styleId="B89D51EE25314FB6AD864D648A760078">
    <w:name w:val="B89D51EE25314FB6AD864D648A760078"/>
  </w:style>
  <w:style w:type="paragraph" w:customStyle="1" w:styleId="240F74DCFA4D4644A87BF9836344C8BB">
    <w:name w:val="240F74DCFA4D4644A87BF9836344C8BB"/>
  </w:style>
  <w:style w:type="paragraph" w:customStyle="1" w:styleId="1AE7626215744D018109C8F606610F71">
    <w:name w:val="1AE7626215744D018109C8F606610F71"/>
  </w:style>
  <w:style w:type="paragraph" w:customStyle="1" w:styleId="14A3FF6BBFB144D7A8033D58B9BB8940">
    <w:name w:val="14A3FF6BBFB144D7A8033D58B9BB8940"/>
  </w:style>
  <w:style w:type="paragraph" w:customStyle="1" w:styleId="44B7E80126D04FC9B9913F872F83388E">
    <w:name w:val="44B7E80126D04FC9B9913F872F83388E"/>
  </w:style>
  <w:style w:type="paragraph" w:customStyle="1" w:styleId="07D1284497184E6BAF8C0C7A9B4EB246">
    <w:name w:val="07D1284497184E6BAF8C0C7A9B4EB246"/>
  </w:style>
  <w:style w:type="paragraph" w:customStyle="1" w:styleId="F91A92B815544535A4DF55EE8A2B7C2E">
    <w:name w:val="F91A92B815544535A4DF55EE8A2B7C2E"/>
  </w:style>
  <w:style w:type="paragraph" w:customStyle="1" w:styleId="4479A810FBAA4C95BB5BEA026143097E">
    <w:name w:val="4479A810FBAA4C95BB5BEA026143097E"/>
  </w:style>
  <w:style w:type="paragraph" w:customStyle="1" w:styleId="5A49D6DFCF5C4C76851BFF711E0075DD">
    <w:name w:val="5A49D6DFCF5C4C76851BFF711E0075DD"/>
  </w:style>
  <w:style w:type="paragraph" w:customStyle="1" w:styleId="76B6DE6F44384BD89CC27A97B94A0E81">
    <w:name w:val="76B6DE6F44384BD89CC27A97B94A0E81"/>
  </w:style>
  <w:style w:type="paragraph" w:customStyle="1" w:styleId="B8979869094F4888AF5BE7FB703405EC">
    <w:name w:val="B8979869094F4888AF5BE7FB703405EC"/>
  </w:style>
  <w:style w:type="paragraph" w:customStyle="1" w:styleId="8F4A08FD8E234C2F897C1EAE72CF636D">
    <w:name w:val="8F4A08FD8E234C2F897C1EAE72CF636D"/>
  </w:style>
  <w:style w:type="paragraph" w:customStyle="1" w:styleId="B7FC8516E85A4554937B3657939B5DCA">
    <w:name w:val="B7FC8516E85A4554937B3657939B5DCA"/>
  </w:style>
  <w:style w:type="paragraph" w:customStyle="1" w:styleId="3C6649AA506F42A8B5A062D6F4B58F1C">
    <w:name w:val="3C6649AA506F42A8B5A062D6F4B58F1C"/>
  </w:style>
  <w:style w:type="paragraph" w:customStyle="1" w:styleId="8F0AD764A54341EF8DB1380676DF6BCA">
    <w:name w:val="8F0AD764A54341EF8DB1380676DF6BCA"/>
  </w:style>
  <w:style w:type="paragraph" w:customStyle="1" w:styleId="8BD5445DB18241D59B9085CC4A79F9F8">
    <w:name w:val="8BD5445DB18241D59B9085CC4A79F9F8"/>
  </w:style>
  <w:style w:type="paragraph" w:customStyle="1" w:styleId="110D328A04334E5ABB37C512992205ED">
    <w:name w:val="110D328A04334E5ABB37C512992205ED"/>
  </w:style>
  <w:style w:type="paragraph" w:customStyle="1" w:styleId="6F78811F25F24ACC89395CD19D2D7060">
    <w:name w:val="6F78811F25F24ACC89395CD19D2D7060"/>
  </w:style>
  <w:style w:type="paragraph" w:customStyle="1" w:styleId="8A06B1B4890743D38C727B204B6375E5">
    <w:name w:val="8A06B1B4890743D38C727B204B6375E5"/>
  </w:style>
  <w:style w:type="paragraph" w:customStyle="1" w:styleId="702F69B1649C42DCB31C25C08C2E86F9">
    <w:name w:val="702F69B1649C42DCB31C25C08C2E86F9"/>
  </w:style>
  <w:style w:type="paragraph" w:customStyle="1" w:styleId="3D6866883D5244C090B82E308381AFF4">
    <w:name w:val="3D6866883D5244C090B82E308381AFF4"/>
  </w:style>
  <w:style w:type="paragraph" w:customStyle="1" w:styleId="2B994BC6338C4C979A80A173CDADEDD9">
    <w:name w:val="2B994BC6338C4C979A80A173CDADEDD9"/>
  </w:style>
  <w:style w:type="paragraph" w:customStyle="1" w:styleId="C6F9DA0352354C62B6F59609E1B75025">
    <w:name w:val="C6F9DA0352354C62B6F59609E1B75025"/>
  </w:style>
  <w:style w:type="paragraph" w:customStyle="1" w:styleId="EF1F5E731F6A4C02A43DA77675EB9641">
    <w:name w:val="EF1F5E731F6A4C02A43DA77675EB9641"/>
  </w:style>
  <w:style w:type="paragraph" w:customStyle="1" w:styleId="BA12C0AE0BA141B3951365A1A2EB8CE1">
    <w:name w:val="BA12C0AE0BA141B3951365A1A2EB8CE1"/>
  </w:style>
  <w:style w:type="paragraph" w:customStyle="1" w:styleId="D262D4ADEC2A4A84A25D837898991110">
    <w:name w:val="D262D4ADEC2A4A84A25D837898991110"/>
  </w:style>
  <w:style w:type="paragraph" w:customStyle="1" w:styleId="E1A6576AA7384EDDBBD95D10DA5FC4FF">
    <w:name w:val="E1A6576AA7384EDDBBD95D10DA5FC4FF"/>
  </w:style>
  <w:style w:type="paragraph" w:customStyle="1" w:styleId="592F5346B2264657A29ED3626636616D">
    <w:name w:val="592F5346B2264657A29ED3626636616D"/>
  </w:style>
  <w:style w:type="paragraph" w:customStyle="1" w:styleId="FCE6F19A089D4FCCA833F15A3A772F1A">
    <w:name w:val="FCE6F19A089D4FCCA833F15A3A772F1A"/>
  </w:style>
  <w:style w:type="paragraph" w:customStyle="1" w:styleId="5EDDF8EDF0B949E6911ABCC27E0FEFBB">
    <w:name w:val="5EDDF8EDF0B949E6911ABCC27E0FEFBB"/>
  </w:style>
  <w:style w:type="paragraph" w:customStyle="1" w:styleId="60F6AC2FE3694D0C9C66DA913EC426A7">
    <w:name w:val="60F6AC2FE3694D0C9C66DA913EC426A7"/>
  </w:style>
  <w:style w:type="paragraph" w:customStyle="1" w:styleId="3A729F17185B4D48959880CD7BFB6516">
    <w:name w:val="3A729F17185B4D48959880CD7BFB6516"/>
  </w:style>
  <w:style w:type="paragraph" w:customStyle="1" w:styleId="A85B9EC16C9B44B7A26567ED2D9AE74F">
    <w:name w:val="A85B9EC16C9B44B7A26567ED2D9AE74F"/>
  </w:style>
  <w:style w:type="paragraph" w:customStyle="1" w:styleId="5212F784015A401587BCE30436B9F35D">
    <w:name w:val="5212F784015A401587BCE30436B9F35D"/>
  </w:style>
  <w:style w:type="paragraph" w:styleId="ListBullet">
    <w:name w:val="List Bullet"/>
    <w:basedOn w:val="Normal"/>
    <w:uiPriority w:val="11"/>
    <w:qFormat/>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3D03F8E9D33741008439D6CAC8CEAA53">
    <w:name w:val="3D03F8E9D33741008439D6CAC8CEAA53"/>
  </w:style>
  <w:style w:type="paragraph" w:customStyle="1" w:styleId="FF3B11B08E4142439A38B26D05437FC8">
    <w:name w:val="FF3B11B08E4142439A38B26D05437FC8"/>
  </w:style>
  <w:style w:type="paragraph" w:customStyle="1" w:styleId="87C39250D9814D878AD4B12B0EFDFEF5">
    <w:name w:val="87C39250D9814D878AD4B12B0EFDFEF5"/>
  </w:style>
  <w:style w:type="paragraph" w:customStyle="1" w:styleId="F3BC40D5BCED41D7AB5C197CFF341E9A">
    <w:name w:val="F3BC40D5BCED41D7AB5C197CFF341E9A"/>
  </w:style>
  <w:style w:type="paragraph" w:customStyle="1" w:styleId="078F0CC04DC340CF9C2F4D054834D5B0">
    <w:name w:val="078F0CC04DC340CF9C2F4D054834D5B0"/>
  </w:style>
  <w:style w:type="paragraph" w:customStyle="1" w:styleId="622AA22096A746B3B7FD2A6B17DC7AFC">
    <w:name w:val="622AA22096A746B3B7FD2A6B17DC7AFC"/>
  </w:style>
  <w:style w:type="paragraph" w:customStyle="1" w:styleId="3F3483B0BA714EEDB2D4DCDD0D160EB1">
    <w:name w:val="3F3483B0BA714EEDB2D4DCDD0D160EB1"/>
  </w:style>
  <w:style w:type="paragraph" w:customStyle="1" w:styleId="3B90A92EC8FB4D7E8759DECDD626DB35">
    <w:name w:val="3B90A92EC8FB4D7E8759DECDD626DB35"/>
  </w:style>
  <w:style w:type="paragraph" w:customStyle="1" w:styleId="C10121E41007466BA0379ADF1E59FED1">
    <w:name w:val="C10121E41007466BA0379ADF1E59FED1"/>
  </w:style>
  <w:style w:type="paragraph" w:customStyle="1" w:styleId="1A7632465D1F4D55BEB8059BC3D063C7">
    <w:name w:val="1A7632465D1F4D55BEB8059BC3D063C7"/>
  </w:style>
  <w:style w:type="paragraph" w:customStyle="1" w:styleId="1928456CE4D74F08A90A1DC03E4B5BF9">
    <w:name w:val="1928456CE4D74F08A90A1DC03E4B5BF9"/>
  </w:style>
  <w:style w:type="paragraph" w:customStyle="1" w:styleId="CFE0FDB5DDBF41A7899585FE7A951AA0">
    <w:name w:val="CFE0FDB5DDBF41A7899585FE7A951AA0"/>
  </w:style>
  <w:style w:type="paragraph" w:customStyle="1" w:styleId="F55386B9A7794FAAA079FCC153BF099E">
    <w:name w:val="F55386B9A7794FAAA079FCC153BF099E"/>
  </w:style>
  <w:style w:type="paragraph" w:customStyle="1" w:styleId="D0A0BEC4C893401B9414ADD6EE68FD35">
    <w:name w:val="D0A0BEC4C893401B9414ADD6EE68FD35"/>
  </w:style>
  <w:style w:type="paragraph" w:customStyle="1" w:styleId="99C32C9F5E574DFC90037CAFBBE3C53B">
    <w:name w:val="99C32C9F5E574DFC90037CAFBBE3C53B"/>
  </w:style>
  <w:style w:type="paragraph" w:customStyle="1" w:styleId="47C677A2ED7443669AB6D9ADF7ED1270">
    <w:name w:val="47C677A2ED7443669AB6D9ADF7ED1270"/>
  </w:style>
  <w:style w:type="paragraph" w:customStyle="1" w:styleId="0735975454A045D4952DC4B1108E0BA4">
    <w:name w:val="0735975454A045D4952DC4B1108E0BA4"/>
  </w:style>
  <w:style w:type="paragraph" w:customStyle="1" w:styleId="DD07F6D91F1349D68EBFDB68CADD9DAA">
    <w:name w:val="DD07F6D91F1349D68EBFDB68CADD9DAA"/>
  </w:style>
  <w:style w:type="paragraph" w:customStyle="1" w:styleId="F7C15A51AFE24855969C027E892F94BD">
    <w:name w:val="F7C15A51AFE24855969C027E892F94BD"/>
  </w:style>
  <w:style w:type="paragraph" w:customStyle="1" w:styleId="67333696092843A4BE1144A9D8FBAEFF">
    <w:name w:val="67333696092843A4BE1144A9D8FBAEFF"/>
  </w:style>
  <w:style w:type="paragraph" w:customStyle="1" w:styleId="4DDAD5F0C0B440848429C4E3A5F31B43">
    <w:name w:val="4DDAD5F0C0B440848429C4E3A5F31B43"/>
  </w:style>
  <w:style w:type="paragraph" w:customStyle="1" w:styleId="F93669D1F51E41D4A595C5DE71BD037A">
    <w:name w:val="F93669D1F51E41D4A595C5DE71BD037A"/>
  </w:style>
  <w:style w:type="paragraph" w:customStyle="1" w:styleId="3DB17636ACA04165AE93174C857045A1">
    <w:name w:val="3DB17636ACA04165AE93174C857045A1"/>
  </w:style>
  <w:style w:type="paragraph" w:customStyle="1" w:styleId="6B1A3D3D6EDE43448CFBBB316CF7AAB0">
    <w:name w:val="6B1A3D3D6EDE43448CFBBB316CF7AAB0"/>
  </w:style>
  <w:style w:type="paragraph" w:customStyle="1" w:styleId="E4C4FD463DA3484BA69C2684B8131CC8">
    <w:name w:val="E4C4FD463DA3484BA69C2684B8131CC8"/>
  </w:style>
  <w:style w:type="paragraph" w:customStyle="1" w:styleId="697E971AEC73498C95AF0C2FF67F62BA">
    <w:name w:val="697E971AEC73498C95AF0C2FF67F62BA"/>
  </w:style>
  <w:style w:type="paragraph" w:customStyle="1" w:styleId="85B4D34D3EDC4256B1B145BBE0C59BEA">
    <w:name w:val="85B4D34D3EDC4256B1B145BBE0C59BEA"/>
  </w:style>
  <w:style w:type="paragraph" w:customStyle="1" w:styleId="96006939B4CE41438E431430A6932DB4">
    <w:name w:val="96006939B4CE41438E431430A6932DB4"/>
  </w:style>
  <w:style w:type="paragraph" w:customStyle="1" w:styleId="7FD3F86E5691469AB32F675D367AB9D0">
    <w:name w:val="7FD3F86E5691469AB32F675D367AB9D0"/>
  </w:style>
  <w:style w:type="paragraph" w:customStyle="1" w:styleId="2E1ED0A9B6ED4F429567A77B7F9CCF62">
    <w:name w:val="2E1ED0A9B6ED4F429567A77B7F9CCF62"/>
    <w:rsid w:val="00CA5798"/>
  </w:style>
  <w:style w:type="paragraph" w:customStyle="1" w:styleId="28D98BB42E9D4DFEAF2D6909FB2F7773">
    <w:name w:val="28D98BB42E9D4DFEAF2D6909FB2F7773"/>
    <w:rsid w:val="00CA5798"/>
  </w:style>
  <w:style w:type="paragraph" w:customStyle="1" w:styleId="E1332B4D08D143CEA79164FBC73CE2CA">
    <w:name w:val="E1332B4D08D143CEA79164FBC73CE2CA"/>
    <w:rsid w:val="00CA5798"/>
  </w:style>
  <w:style w:type="paragraph" w:customStyle="1" w:styleId="7B4BC007BE1744B78DADA076FEB540D5">
    <w:name w:val="7B4BC007BE1744B78DADA076FEB540D5"/>
    <w:rsid w:val="00CA5798"/>
  </w:style>
  <w:style w:type="paragraph" w:customStyle="1" w:styleId="29B6BF6CBCBF4DA88472190991E62763">
    <w:name w:val="29B6BF6CBCBF4DA88472190991E62763"/>
    <w:rsid w:val="00CA5798"/>
  </w:style>
  <w:style w:type="paragraph" w:customStyle="1" w:styleId="082B57782C1A487283D3CBD4E2C12898">
    <w:name w:val="082B57782C1A487283D3CBD4E2C12898"/>
    <w:rsid w:val="00CA5798"/>
  </w:style>
  <w:style w:type="paragraph" w:customStyle="1" w:styleId="CB5B87CB207042AFAAD467DF8E9DB8DE">
    <w:name w:val="CB5B87CB207042AFAAD467DF8E9DB8DE"/>
    <w:rsid w:val="00CA5798"/>
  </w:style>
  <w:style w:type="paragraph" w:customStyle="1" w:styleId="D0977198F70646E39A461FCB8DBEB53F">
    <w:name w:val="D0977198F70646E39A461FCB8DBEB53F"/>
    <w:rsid w:val="00CA5798"/>
  </w:style>
  <w:style w:type="paragraph" w:customStyle="1" w:styleId="9895B009A8E549639C9F2A69045669D6">
    <w:name w:val="9895B009A8E549639C9F2A69045669D6"/>
    <w:rsid w:val="00CA5798"/>
  </w:style>
  <w:style w:type="paragraph" w:customStyle="1" w:styleId="26A29DA2B6DC4A7FBA0F4ED8A1E4A41A">
    <w:name w:val="26A29DA2B6DC4A7FBA0F4ED8A1E4A41A"/>
    <w:rsid w:val="005D34B7"/>
  </w:style>
  <w:style w:type="paragraph" w:customStyle="1" w:styleId="9FAA0E82E745479CB3BCFC5CFEDB473C">
    <w:name w:val="9FAA0E82E745479CB3BCFC5CFEDB473C"/>
    <w:rsid w:val="005D34B7"/>
  </w:style>
  <w:style w:type="paragraph" w:customStyle="1" w:styleId="F0F9BC1973E240B69AB699C481061F2C">
    <w:name w:val="F0F9BC1973E240B69AB699C481061F2C"/>
    <w:rsid w:val="005D34B7"/>
  </w:style>
  <w:style w:type="paragraph" w:customStyle="1" w:styleId="01A887FF5F33419F9FFC71BF3159FB82">
    <w:name w:val="01A887FF5F33419F9FFC71BF3159FB82"/>
    <w:rsid w:val="005D34B7"/>
  </w:style>
  <w:style w:type="paragraph" w:customStyle="1" w:styleId="68F158C1065D4EE69C226101098751A1">
    <w:name w:val="68F158C1065D4EE69C226101098751A1"/>
    <w:rsid w:val="005D34B7"/>
  </w:style>
  <w:style w:type="paragraph" w:customStyle="1" w:styleId="D2389BF8308045F68C16C2E9111F57E1">
    <w:name w:val="D2389BF8308045F68C16C2E9111F57E1"/>
    <w:rsid w:val="005D34B7"/>
  </w:style>
  <w:style w:type="paragraph" w:customStyle="1" w:styleId="C99F6AE3D0E74F2789CD633AD2D24911">
    <w:name w:val="C99F6AE3D0E74F2789CD633AD2D24911"/>
    <w:rsid w:val="005D34B7"/>
  </w:style>
  <w:style w:type="paragraph" w:customStyle="1" w:styleId="13341C8C206F4F15ABAD1D277FF3BEC3">
    <w:name w:val="13341C8C206F4F15ABAD1D277FF3BEC3"/>
    <w:rsid w:val="005D34B7"/>
  </w:style>
  <w:style w:type="paragraph" w:customStyle="1" w:styleId="F008E8C180FF46F996EFBAE7AF215E9A">
    <w:name w:val="F008E8C180FF46F996EFBAE7AF215E9A"/>
    <w:rsid w:val="005D34B7"/>
  </w:style>
  <w:style w:type="paragraph" w:customStyle="1" w:styleId="9F0933FF0436412388E866B7B7791681">
    <w:name w:val="9F0933FF0436412388E866B7B7791681"/>
    <w:rsid w:val="005D34B7"/>
  </w:style>
  <w:style w:type="paragraph" w:customStyle="1" w:styleId="A87E44E672224E9FBA8B5547B380B3E4">
    <w:name w:val="A87E44E672224E9FBA8B5547B380B3E4"/>
    <w:rsid w:val="005D34B7"/>
  </w:style>
  <w:style w:type="paragraph" w:customStyle="1" w:styleId="B8218FD87B6A42E8B929E60D22C1EBCA">
    <w:name w:val="B8218FD87B6A42E8B929E60D22C1EBCA"/>
    <w:rsid w:val="005D34B7"/>
  </w:style>
  <w:style w:type="paragraph" w:customStyle="1" w:styleId="26300FE4625342D0A548358DCA3AAE35">
    <w:name w:val="26300FE4625342D0A548358DCA3AAE35"/>
    <w:rsid w:val="005D34B7"/>
  </w:style>
  <w:style w:type="paragraph" w:customStyle="1" w:styleId="25FBFF5057BE4483A3B7EACB61061486">
    <w:name w:val="25FBFF5057BE4483A3B7EACB61061486"/>
    <w:rsid w:val="005D34B7"/>
  </w:style>
  <w:style w:type="paragraph" w:customStyle="1" w:styleId="3CE9810EB6904F4784A625EFCC9FD36F">
    <w:name w:val="3CE9810EB6904F4784A625EFCC9FD36F"/>
    <w:rsid w:val="005D34B7"/>
  </w:style>
  <w:style w:type="paragraph" w:customStyle="1" w:styleId="961291DCA93947C5A1E57C6E499F6156">
    <w:name w:val="961291DCA93947C5A1E57C6E499F6156"/>
    <w:rsid w:val="005D34B7"/>
  </w:style>
  <w:style w:type="paragraph" w:customStyle="1" w:styleId="50AA3B3207D046E3A658548EECDA365A">
    <w:name w:val="50AA3B3207D046E3A658548EECDA365A"/>
    <w:rsid w:val="005D34B7"/>
  </w:style>
  <w:style w:type="paragraph" w:customStyle="1" w:styleId="09B8BC6070634471A0345374DFEC4995">
    <w:name w:val="09B8BC6070634471A0345374DFEC4995"/>
    <w:rsid w:val="005D34B7"/>
  </w:style>
  <w:style w:type="paragraph" w:customStyle="1" w:styleId="D501A5BFC5D442D7BE112DC7970E782E">
    <w:name w:val="D501A5BFC5D442D7BE112DC7970E782E"/>
    <w:rsid w:val="005D34B7"/>
  </w:style>
  <w:style w:type="paragraph" w:customStyle="1" w:styleId="E735D8D1810145AEA46C51B5399F3956">
    <w:name w:val="E735D8D1810145AEA46C51B5399F3956"/>
    <w:rsid w:val="005D34B7"/>
  </w:style>
  <w:style w:type="paragraph" w:customStyle="1" w:styleId="FF480EA811374054ACE90BDF55035E47">
    <w:name w:val="FF480EA811374054ACE90BDF55035E47"/>
    <w:rsid w:val="005D34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cc82387-0b88-4765-b3f0-bc91fcafc23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BE55E5F7D44AD43B7B9B86174485D48" ma:contentTypeVersion="10" ma:contentTypeDescription="Create a new document." ma:contentTypeScope="" ma:versionID="b68ee7d5a186d7afaf066c4cfdb10a85">
  <xsd:schema xmlns:xsd="http://www.w3.org/2001/XMLSchema" xmlns:xs="http://www.w3.org/2001/XMLSchema" xmlns:p="http://schemas.microsoft.com/office/2006/metadata/properties" xmlns:ns2="dcc82387-0b88-4765-b3f0-bc91fcafc23a" targetNamespace="http://schemas.microsoft.com/office/2006/metadata/properties" ma:root="true" ma:fieldsID="ab89c997945d1b9b89bcef6a79299d83" ns2:_="">
    <xsd:import namespace="dcc82387-0b88-4765-b3f0-bc91fcafc2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82387-0b88-4765-b3f0-bc91fcafc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E4806E-889F-44E5-89CE-8DBA0CB694CA}">
  <ds:schemaRefs>
    <ds:schemaRef ds:uri="cfdf9aa2-3f5e-4596-8cfa-c966c51d3b3d"/>
    <ds:schemaRef ds:uri="http://purl.org/dc/terms/"/>
    <ds:schemaRef ds:uri="http://purl.org/dc/elements/1.1/"/>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www.w3.org/XML/1998/namespace"/>
    <ds:schemaRef ds:uri="8310dc5f-61ff-422c-8055-945a4bcefcd0"/>
    <ds:schemaRef ds:uri="http://schemas.microsoft.com/office/2006/metadata/properties"/>
  </ds:schemaRefs>
</ds:datastoreItem>
</file>

<file path=customXml/itemProps2.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F4AE1C10-D1BF-4C10-897C-EBC32C811200}"/>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report (graphic design)</Template>
  <TotalTime>1</TotalTime>
  <Pages>24</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Jiselle Vazquez</dc:creator>
  <cp:keywords/>
  <dc:description/>
  <cp:lastModifiedBy>Vazquez Alvarado, Belma J</cp:lastModifiedBy>
  <cp:revision>2</cp:revision>
  <cp:lastPrinted>2023-11-16T20:58:00Z</cp:lastPrinted>
  <dcterms:created xsi:type="dcterms:W3CDTF">2024-11-11T23:04:00Z</dcterms:created>
  <dcterms:modified xsi:type="dcterms:W3CDTF">2024-11-11T23:04:00Z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0x0101007BE55E5F7D44AD43B7B9B86174485D48</vt:lpwstr>
  </property>
  <property fmtid="{D5CDD505-2E9C-101B-9397-08002B2CF9AE}" pid="3" name="MediaServiceImageTags">
    <vt:lpwstr/>
  </property>
</Properties>
</file>